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F2D6B" w14:textId="7305FBB3" w:rsidR="004D36D7" w:rsidRPr="001730A4" w:rsidRDefault="00000000" w:rsidP="00B87564">
      <w:pPr>
        <w:pStyle w:val="KonuBal"/>
        <w:rPr>
          <w:rStyle w:val="LabTitleInstVersred"/>
          <w:b/>
          <w:color w:val="auto"/>
        </w:rPr>
      </w:pPr>
      <w:sdt>
        <w:sdtPr>
          <w:rPr>
            <w:b w:val="0"/>
            <w:bCs/>
            <w:color w:val="EE0000"/>
          </w:rPr>
          <w:alias w:val="Title"/>
          <w:tag w:val=""/>
          <w:id w:val="-487021785"/>
          <w:placeholder>
            <w:docPart w:val="A6D1FA01F1284D82B2357B9B4E07907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727A50" w:rsidRPr="00727A50">
            <w:rPr>
              <w:bCs/>
            </w:rPr>
            <w:t>Packet Tracer – Bir LAN’a Yönlendirici Bağlama</w:t>
          </w:r>
        </w:sdtContent>
      </w:sdt>
      <w:r w:rsidR="004D36D7" w:rsidRPr="001730A4">
        <w:t xml:space="preserve"> </w:t>
      </w:r>
    </w:p>
    <w:p w14:paraId="6E0E4F57" w14:textId="4795EA41" w:rsidR="00D778DF" w:rsidRPr="001730A4" w:rsidRDefault="00D778DF" w:rsidP="00D778DF">
      <w:pPr>
        <w:pStyle w:val="InstNoteRed"/>
        <w:rPr>
          <w:bCs/>
        </w:rPr>
      </w:pPr>
    </w:p>
    <w:p w14:paraId="3606A4FB" w14:textId="3C7092BD" w:rsidR="00B87564" w:rsidRPr="001730A4" w:rsidRDefault="00D778DF" w:rsidP="001E7695">
      <w:pPr>
        <w:pStyle w:val="Balk1"/>
      </w:pPr>
      <w:r w:rsidRPr="001730A4">
        <w:t>Ad</w:t>
      </w:r>
      <w:r w:rsidR="001730A4">
        <w:t>resleme Tablosu</w:t>
      </w:r>
    </w:p>
    <w:tbl>
      <w:tblPr>
        <w:tblW w:w="9778" w:type="dxa"/>
        <w:jc w:val="center"/>
        <w:tblLook w:val="04A0" w:firstRow="1" w:lastRow="0" w:firstColumn="1" w:lastColumn="0" w:noHBand="0" w:noVBand="1"/>
        <w:tblDescription w:val="This table shows the addressing for the Device, Interface, IP Address, Subnet Mask, and default gateway."/>
      </w:tblPr>
      <w:tblGrid>
        <w:gridCol w:w="1707"/>
        <w:gridCol w:w="1692"/>
        <w:gridCol w:w="1985"/>
        <w:gridCol w:w="2079"/>
        <w:gridCol w:w="2315"/>
      </w:tblGrid>
      <w:tr w:rsidR="00B87564" w:rsidRPr="001730A4" w14:paraId="5C0E3A40" w14:textId="77777777" w:rsidTr="001730A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solid" w:color="DBE5F1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37F40C13" w14:textId="60500744" w:rsidR="00B87564" w:rsidRPr="001730A4" w:rsidRDefault="001730A4" w:rsidP="00DC16C4">
            <w:pPr>
              <w:pStyle w:val="TableHeading"/>
            </w:pPr>
            <w:r>
              <w:t>Cihaz</w:t>
            </w:r>
          </w:p>
        </w:tc>
        <w:tc>
          <w:tcPr>
            <w:tcW w:w="169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solid" w:color="DBE5F1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87FF50B" w14:textId="3E455F36" w:rsidR="00B87564" w:rsidRPr="001730A4" w:rsidRDefault="001730A4" w:rsidP="00DC16C4">
            <w:pPr>
              <w:pStyle w:val="TableHeading"/>
            </w:pPr>
            <w:r>
              <w:t>Arayüz</w:t>
            </w:r>
          </w:p>
        </w:tc>
        <w:tc>
          <w:tcPr>
            <w:tcW w:w="198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solid" w:color="DBE5F1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4FE86D0E" w14:textId="7B4AFB91" w:rsidR="00B87564" w:rsidRPr="001730A4" w:rsidRDefault="001730A4" w:rsidP="00DC16C4">
            <w:pPr>
              <w:pStyle w:val="TableHeading"/>
            </w:pPr>
            <w:r>
              <w:t>IP Adresi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solid" w:color="DBE5F1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2AC858F" w14:textId="639D5720" w:rsidR="00B87564" w:rsidRPr="001730A4" w:rsidRDefault="001730A4" w:rsidP="00DC16C4">
            <w:pPr>
              <w:pStyle w:val="TableHeading"/>
            </w:pPr>
            <w:r>
              <w:t>Alt Ağ Maskesi</w:t>
            </w:r>
          </w:p>
        </w:tc>
        <w:tc>
          <w:tcPr>
            <w:tcW w:w="231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solid" w:color="DBE5F1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4F8C7FC3" w14:textId="03DAC883" w:rsidR="00B87564" w:rsidRPr="001730A4" w:rsidRDefault="001730A4" w:rsidP="00DC16C4">
            <w:pPr>
              <w:pStyle w:val="TableHeading"/>
            </w:pPr>
            <w:r>
              <w:t>Varsayılan Ağ Geçidi</w:t>
            </w:r>
          </w:p>
        </w:tc>
      </w:tr>
      <w:tr w:rsidR="00B87564" w:rsidRPr="001730A4" w14:paraId="142B6FBD" w14:textId="77777777" w:rsidTr="001730A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center"/>
          </w:tcPr>
          <w:p w14:paraId="28DD7DFF" w14:textId="77777777" w:rsidR="00B87564" w:rsidRPr="001730A4" w:rsidRDefault="00B87564" w:rsidP="00B87564">
            <w:pPr>
              <w:pStyle w:val="TableText"/>
            </w:pPr>
            <w:r w:rsidRPr="001730A4">
              <w:t>R1</w:t>
            </w:r>
          </w:p>
        </w:tc>
        <w:tc>
          <w:tcPr>
            <w:tcW w:w="169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543763D2" w14:textId="77777777" w:rsidR="00B87564" w:rsidRPr="001730A4" w:rsidRDefault="00B87564" w:rsidP="00B87564">
            <w:pPr>
              <w:pStyle w:val="TableText"/>
            </w:pPr>
            <w:r w:rsidRPr="001730A4">
              <w:t>G0/0</w:t>
            </w:r>
          </w:p>
        </w:tc>
        <w:tc>
          <w:tcPr>
            <w:tcW w:w="198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BFD545D" w14:textId="77777777" w:rsidR="00B87564" w:rsidRPr="001730A4" w:rsidRDefault="00B87564" w:rsidP="00B87564">
            <w:pPr>
              <w:pStyle w:val="TableText"/>
            </w:pPr>
            <w:r w:rsidRPr="001730A4">
              <w:t>192.168.10.1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09A7542" w14:textId="77777777" w:rsidR="00B87564" w:rsidRPr="001730A4" w:rsidRDefault="00B87564" w:rsidP="00B87564">
            <w:pPr>
              <w:pStyle w:val="TableText"/>
            </w:pPr>
            <w:r w:rsidRPr="001730A4">
              <w:t>255.255.255.0</w:t>
            </w:r>
          </w:p>
        </w:tc>
        <w:tc>
          <w:tcPr>
            <w:tcW w:w="231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0916061" w14:textId="77777777" w:rsidR="00B87564" w:rsidRPr="001730A4" w:rsidRDefault="00B87564" w:rsidP="00B87564">
            <w:pPr>
              <w:pStyle w:val="TableText"/>
            </w:pPr>
            <w:r w:rsidRPr="001730A4">
              <w:t>N/A</w:t>
            </w:r>
          </w:p>
        </w:tc>
      </w:tr>
      <w:tr w:rsidR="00B87564" w:rsidRPr="001730A4" w14:paraId="68A67429" w14:textId="77777777" w:rsidTr="001730A4">
        <w:trPr>
          <w:cantSplit/>
          <w:jc w:val="center"/>
        </w:trPr>
        <w:tc>
          <w:tcPr>
            <w:tcW w:w="1707" w:type="dxa"/>
            <w:tcBorders>
              <w:left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16A5AEF" w14:textId="77777777" w:rsidR="00B87564" w:rsidRPr="001730A4" w:rsidRDefault="00B87564" w:rsidP="00B87564">
            <w:pPr>
              <w:pStyle w:val="ConfigWindow"/>
            </w:pPr>
            <w:r w:rsidRPr="001730A4">
              <w:t>R1</w:t>
            </w:r>
          </w:p>
        </w:tc>
        <w:tc>
          <w:tcPr>
            <w:tcW w:w="169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482F6248" w14:textId="77777777" w:rsidR="00B87564" w:rsidRPr="001730A4" w:rsidRDefault="00B87564" w:rsidP="00B87564">
            <w:pPr>
              <w:pStyle w:val="TableText"/>
            </w:pPr>
            <w:r w:rsidRPr="001730A4">
              <w:t>G0/1</w:t>
            </w:r>
          </w:p>
        </w:tc>
        <w:tc>
          <w:tcPr>
            <w:tcW w:w="198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5CDA4DBB" w14:textId="77777777" w:rsidR="00B87564" w:rsidRPr="001730A4" w:rsidRDefault="00B87564" w:rsidP="00B87564">
            <w:pPr>
              <w:pStyle w:val="TableText"/>
            </w:pPr>
            <w:r w:rsidRPr="001730A4">
              <w:t>192.168.11.1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3DE4D627" w14:textId="77777777" w:rsidR="00B87564" w:rsidRPr="001730A4" w:rsidRDefault="00B87564" w:rsidP="00B87564">
            <w:pPr>
              <w:pStyle w:val="TableText"/>
            </w:pPr>
            <w:r w:rsidRPr="001730A4">
              <w:t>255.255.255.0</w:t>
            </w:r>
          </w:p>
        </w:tc>
        <w:tc>
          <w:tcPr>
            <w:tcW w:w="231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0EF85A22" w14:textId="77777777" w:rsidR="00B87564" w:rsidRPr="001730A4" w:rsidRDefault="00B87564" w:rsidP="00B87564">
            <w:pPr>
              <w:pStyle w:val="TableText"/>
            </w:pPr>
            <w:r w:rsidRPr="001730A4">
              <w:t>N/A</w:t>
            </w:r>
          </w:p>
        </w:tc>
      </w:tr>
      <w:tr w:rsidR="00B87564" w:rsidRPr="001730A4" w14:paraId="74067DC3" w14:textId="77777777" w:rsidTr="001730A4">
        <w:trPr>
          <w:cantSplit/>
          <w:jc w:val="center"/>
        </w:trPr>
        <w:tc>
          <w:tcPr>
            <w:tcW w:w="1707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54C3305F" w14:textId="77777777" w:rsidR="00B87564" w:rsidRPr="001730A4" w:rsidRDefault="00B87564" w:rsidP="00B87564">
            <w:pPr>
              <w:pStyle w:val="ConfigWindow"/>
            </w:pPr>
            <w:r w:rsidRPr="001730A4">
              <w:t>R1</w:t>
            </w:r>
          </w:p>
        </w:tc>
        <w:tc>
          <w:tcPr>
            <w:tcW w:w="169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5F23806E" w14:textId="77777777" w:rsidR="00B87564" w:rsidRPr="001730A4" w:rsidRDefault="00B87564" w:rsidP="00B87564">
            <w:pPr>
              <w:pStyle w:val="TableText"/>
            </w:pPr>
            <w:r w:rsidRPr="001730A4">
              <w:t>S0/0/0 (DCE)</w:t>
            </w:r>
          </w:p>
        </w:tc>
        <w:tc>
          <w:tcPr>
            <w:tcW w:w="198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002E695" w14:textId="77777777" w:rsidR="00B87564" w:rsidRPr="001730A4" w:rsidRDefault="00B87564" w:rsidP="00B87564">
            <w:pPr>
              <w:pStyle w:val="TableText"/>
            </w:pPr>
            <w:r w:rsidRPr="001730A4">
              <w:t>209.165.200.225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3A54CE2D" w14:textId="77777777" w:rsidR="00B87564" w:rsidRPr="001730A4" w:rsidRDefault="00B87564" w:rsidP="00B87564">
            <w:pPr>
              <w:pStyle w:val="TableText"/>
            </w:pPr>
            <w:r w:rsidRPr="001730A4">
              <w:t>255.255.255.252</w:t>
            </w:r>
          </w:p>
        </w:tc>
        <w:tc>
          <w:tcPr>
            <w:tcW w:w="231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2766B7D" w14:textId="77777777" w:rsidR="00B87564" w:rsidRPr="001730A4" w:rsidRDefault="00B87564" w:rsidP="00B87564">
            <w:pPr>
              <w:pStyle w:val="TableText"/>
            </w:pPr>
            <w:r w:rsidRPr="001730A4">
              <w:t>N/A</w:t>
            </w:r>
          </w:p>
        </w:tc>
      </w:tr>
      <w:tr w:rsidR="00B87564" w:rsidRPr="001730A4" w14:paraId="3A148D7B" w14:textId="77777777" w:rsidTr="001730A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center"/>
          </w:tcPr>
          <w:p w14:paraId="38139C80" w14:textId="77777777" w:rsidR="00B87564" w:rsidRPr="001730A4" w:rsidRDefault="00B87564" w:rsidP="00B87564">
            <w:pPr>
              <w:pStyle w:val="TableText"/>
            </w:pPr>
            <w:r w:rsidRPr="001730A4">
              <w:t>R2</w:t>
            </w:r>
          </w:p>
        </w:tc>
        <w:tc>
          <w:tcPr>
            <w:tcW w:w="169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3679B50" w14:textId="77777777" w:rsidR="00B87564" w:rsidRPr="001730A4" w:rsidRDefault="00B87564" w:rsidP="00B87564">
            <w:pPr>
              <w:pStyle w:val="TableText"/>
            </w:pPr>
            <w:r w:rsidRPr="001730A4">
              <w:t>G0/0</w:t>
            </w:r>
          </w:p>
        </w:tc>
        <w:tc>
          <w:tcPr>
            <w:tcW w:w="198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18BE2A7A" w14:textId="77777777" w:rsidR="00B87564" w:rsidRPr="001730A4" w:rsidRDefault="00B87564" w:rsidP="00B87564">
            <w:pPr>
              <w:pStyle w:val="TableText"/>
            </w:pPr>
            <w:r w:rsidRPr="001730A4">
              <w:t>10.1.1.1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527038B3" w14:textId="77777777" w:rsidR="00B87564" w:rsidRPr="001730A4" w:rsidRDefault="00B87564" w:rsidP="00B87564">
            <w:pPr>
              <w:pStyle w:val="TableText"/>
            </w:pPr>
            <w:r w:rsidRPr="001730A4">
              <w:t>255.255.255.0</w:t>
            </w:r>
          </w:p>
        </w:tc>
        <w:tc>
          <w:tcPr>
            <w:tcW w:w="231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363C1594" w14:textId="77777777" w:rsidR="00B87564" w:rsidRPr="001730A4" w:rsidRDefault="00B87564" w:rsidP="00B87564">
            <w:pPr>
              <w:pStyle w:val="TableText"/>
            </w:pPr>
            <w:r w:rsidRPr="001730A4">
              <w:t>N/A</w:t>
            </w:r>
          </w:p>
        </w:tc>
      </w:tr>
      <w:tr w:rsidR="00B87564" w:rsidRPr="001730A4" w14:paraId="3204B778" w14:textId="77777777" w:rsidTr="001730A4">
        <w:trPr>
          <w:cantSplit/>
          <w:jc w:val="center"/>
        </w:trPr>
        <w:tc>
          <w:tcPr>
            <w:tcW w:w="1707" w:type="dxa"/>
            <w:tcBorders>
              <w:left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418482CC" w14:textId="77777777" w:rsidR="00B87564" w:rsidRPr="001730A4" w:rsidRDefault="00B87564" w:rsidP="00B87564">
            <w:pPr>
              <w:pStyle w:val="ConfigWindow"/>
            </w:pPr>
            <w:r w:rsidRPr="001730A4">
              <w:t>R2</w:t>
            </w:r>
          </w:p>
        </w:tc>
        <w:tc>
          <w:tcPr>
            <w:tcW w:w="169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139AA128" w14:textId="77777777" w:rsidR="00B87564" w:rsidRPr="001730A4" w:rsidRDefault="00B87564" w:rsidP="00B87564">
            <w:pPr>
              <w:pStyle w:val="TableText"/>
            </w:pPr>
            <w:r w:rsidRPr="001730A4">
              <w:t>G0/1</w:t>
            </w:r>
          </w:p>
        </w:tc>
        <w:tc>
          <w:tcPr>
            <w:tcW w:w="198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E25353A" w14:textId="77777777" w:rsidR="00B87564" w:rsidRPr="001730A4" w:rsidRDefault="00B87564" w:rsidP="00B87564">
            <w:pPr>
              <w:pStyle w:val="TableText"/>
            </w:pPr>
            <w:r w:rsidRPr="001730A4">
              <w:t>10.1.2.1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477C6AA" w14:textId="77777777" w:rsidR="00B87564" w:rsidRPr="001730A4" w:rsidRDefault="00B87564" w:rsidP="00B87564">
            <w:pPr>
              <w:pStyle w:val="TableText"/>
            </w:pPr>
            <w:r w:rsidRPr="001730A4">
              <w:t>255.255.255.0</w:t>
            </w:r>
          </w:p>
        </w:tc>
        <w:tc>
          <w:tcPr>
            <w:tcW w:w="231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20D445E" w14:textId="77777777" w:rsidR="00B87564" w:rsidRPr="001730A4" w:rsidRDefault="00B87564" w:rsidP="00B87564">
            <w:pPr>
              <w:pStyle w:val="TableText"/>
            </w:pPr>
            <w:r w:rsidRPr="001730A4">
              <w:t>N/A</w:t>
            </w:r>
          </w:p>
        </w:tc>
      </w:tr>
      <w:tr w:rsidR="00B87564" w:rsidRPr="001730A4" w14:paraId="26551451" w14:textId="77777777" w:rsidTr="001730A4">
        <w:trPr>
          <w:cantSplit/>
          <w:jc w:val="center"/>
        </w:trPr>
        <w:tc>
          <w:tcPr>
            <w:tcW w:w="1707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9FF50F4" w14:textId="77777777" w:rsidR="00B87564" w:rsidRPr="001730A4" w:rsidRDefault="00B87564" w:rsidP="00B87564">
            <w:pPr>
              <w:pStyle w:val="ConfigWindow"/>
            </w:pPr>
            <w:r w:rsidRPr="001730A4">
              <w:t>R2</w:t>
            </w:r>
          </w:p>
        </w:tc>
        <w:tc>
          <w:tcPr>
            <w:tcW w:w="169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52D1A317" w14:textId="77777777" w:rsidR="00B87564" w:rsidRPr="001730A4" w:rsidRDefault="00B87564" w:rsidP="00B87564">
            <w:pPr>
              <w:pStyle w:val="TableText"/>
            </w:pPr>
            <w:r w:rsidRPr="001730A4">
              <w:t>S0/0/0</w:t>
            </w:r>
          </w:p>
        </w:tc>
        <w:tc>
          <w:tcPr>
            <w:tcW w:w="198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4F6A8C56" w14:textId="77777777" w:rsidR="00B87564" w:rsidRPr="001730A4" w:rsidRDefault="00B87564" w:rsidP="00B87564">
            <w:pPr>
              <w:pStyle w:val="TableText"/>
            </w:pPr>
            <w:r w:rsidRPr="001730A4">
              <w:t>209.165.200.226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4596970F" w14:textId="77777777" w:rsidR="00B87564" w:rsidRPr="001730A4" w:rsidRDefault="00B87564" w:rsidP="00B87564">
            <w:pPr>
              <w:pStyle w:val="TableText"/>
            </w:pPr>
            <w:r w:rsidRPr="001730A4">
              <w:t>255.255.255.252</w:t>
            </w:r>
          </w:p>
        </w:tc>
        <w:tc>
          <w:tcPr>
            <w:tcW w:w="231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3D2DEFCB" w14:textId="77777777" w:rsidR="00B87564" w:rsidRPr="001730A4" w:rsidRDefault="00B87564" w:rsidP="00B87564">
            <w:pPr>
              <w:pStyle w:val="TableText"/>
            </w:pPr>
            <w:r w:rsidRPr="001730A4">
              <w:t>N/A</w:t>
            </w:r>
          </w:p>
        </w:tc>
      </w:tr>
      <w:tr w:rsidR="00B87564" w:rsidRPr="001730A4" w14:paraId="62B1EFFB" w14:textId="77777777" w:rsidTr="001730A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8F92B8A" w14:textId="77777777" w:rsidR="00B87564" w:rsidRPr="001730A4" w:rsidRDefault="00B87564" w:rsidP="00B87564">
            <w:pPr>
              <w:pStyle w:val="TableText"/>
            </w:pPr>
            <w:r w:rsidRPr="001730A4">
              <w:t>PC1</w:t>
            </w:r>
          </w:p>
        </w:tc>
        <w:tc>
          <w:tcPr>
            <w:tcW w:w="169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A0804E0" w14:textId="77777777" w:rsidR="00B87564" w:rsidRPr="001730A4" w:rsidRDefault="00B87564" w:rsidP="00B87564">
            <w:pPr>
              <w:pStyle w:val="TableText"/>
            </w:pPr>
            <w:r w:rsidRPr="001730A4">
              <w:t>NIC</w:t>
            </w:r>
          </w:p>
        </w:tc>
        <w:tc>
          <w:tcPr>
            <w:tcW w:w="198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0B00AF9" w14:textId="77777777" w:rsidR="00B87564" w:rsidRPr="001730A4" w:rsidRDefault="00B87564" w:rsidP="00B87564">
            <w:pPr>
              <w:pStyle w:val="TableText"/>
            </w:pPr>
            <w:r w:rsidRPr="001730A4">
              <w:t>192.168.10.10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1CA1C734" w14:textId="77777777" w:rsidR="00B87564" w:rsidRPr="001730A4" w:rsidRDefault="00B87564" w:rsidP="00B87564">
            <w:pPr>
              <w:pStyle w:val="TableText"/>
            </w:pPr>
            <w:r w:rsidRPr="001730A4">
              <w:t>255.255.255.0</w:t>
            </w:r>
          </w:p>
        </w:tc>
        <w:tc>
          <w:tcPr>
            <w:tcW w:w="231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0563DA14" w14:textId="77777777" w:rsidR="00B87564" w:rsidRPr="001730A4" w:rsidRDefault="00B87564" w:rsidP="00B87564">
            <w:pPr>
              <w:pStyle w:val="TableText"/>
            </w:pPr>
            <w:r w:rsidRPr="001730A4">
              <w:t>192.168.10.1</w:t>
            </w:r>
          </w:p>
        </w:tc>
      </w:tr>
      <w:tr w:rsidR="00B87564" w:rsidRPr="001730A4" w14:paraId="35EB55F8" w14:textId="77777777" w:rsidTr="001730A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5F504B4B" w14:textId="77777777" w:rsidR="00B87564" w:rsidRPr="001730A4" w:rsidRDefault="00B87564" w:rsidP="00B87564">
            <w:pPr>
              <w:pStyle w:val="TableText"/>
            </w:pPr>
            <w:r w:rsidRPr="001730A4">
              <w:t>PC2</w:t>
            </w:r>
          </w:p>
        </w:tc>
        <w:tc>
          <w:tcPr>
            <w:tcW w:w="169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66577A8" w14:textId="77777777" w:rsidR="00B87564" w:rsidRPr="001730A4" w:rsidRDefault="00B87564" w:rsidP="00B87564">
            <w:pPr>
              <w:pStyle w:val="TableText"/>
            </w:pPr>
            <w:r w:rsidRPr="001730A4">
              <w:t>NIC</w:t>
            </w:r>
          </w:p>
        </w:tc>
        <w:tc>
          <w:tcPr>
            <w:tcW w:w="198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1DAC21BA" w14:textId="77777777" w:rsidR="00B87564" w:rsidRPr="001730A4" w:rsidRDefault="00B87564" w:rsidP="00B87564">
            <w:pPr>
              <w:pStyle w:val="TableText"/>
            </w:pPr>
            <w:r w:rsidRPr="001730A4">
              <w:t>192.168.11.10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F96B129" w14:textId="77777777" w:rsidR="00B87564" w:rsidRPr="001730A4" w:rsidRDefault="00B87564" w:rsidP="00B87564">
            <w:pPr>
              <w:pStyle w:val="TableText"/>
            </w:pPr>
            <w:r w:rsidRPr="001730A4">
              <w:t>255.255.255.0</w:t>
            </w:r>
          </w:p>
        </w:tc>
        <w:tc>
          <w:tcPr>
            <w:tcW w:w="231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031774E0" w14:textId="77777777" w:rsidR="00B87564" w:rsidRPr="001730A4" w:rsidRDefault="00B87564" w:rsidP="00B87564">
            <w:pPr>
              <w:pStyle w:val="TableText"/>
            </w:pPr>
            <w:r w:rsidRPr="001730A4">
              <w:t>192.168.11.1</w:t>
            </w:r>
          </w:p>
        </w:tc>
      </w:tr>
      <w:tr w:rsidR="00B87564" w:rsidRPr="001730A4" w14:paraId="30B884E5" w14:textId="77777777" w:rsidTr="001730A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04DE576" w14:textId="77777777" w:rsidR="00B87564" w:rsidRPr="001730A4" w:rsidRDefault="00B87564" w:rsidP="00B87564">
            <w:pPr>
              <w:pStyle w:val="TableText"/>
            </w:pPr>
            <w:r w:rsidRPr="001730A4">
              <w:t>PC3</w:t>
            </w:r>
          </w:p>
        </w:tc>
        <w:tc>
          <w:tcPr>
            <w:tcW w:w="169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768AC97" w14:textId="77777777" w:rsidR="00B87564" w:rsidRPr="001730A4" w:rsidRDefault="00B87564" w:rsidP="00B87564">
            <w:pPr>
              <w:pStyle w:val="TableText"/>
            </w:pPr>
            <w:r w:rsidRPr="001730A4">
              <w:t>NIC</w:t>
            </w:r>
          </w:p>
        </w:tc>
        <w:tc>
          <w:tcPr>
            <w:tcW w:w="198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35B21D0F" w14:textId="77777777" w:rsidR="00B87564" w:rsidRPr="001730A4" w:rsidRDefault="00B87564" w:rsidP="00B87564">
            <w:pPr>
              <w:pStyle w:val="TableText"/>
            </w:pPr>
            <w:r w:rsidRPr="001730A4">
              <w:t>10.1.1.10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0D119A20" w14:textId="77777777" w:rsidR="00B87564" w:rsidRPr="001730A4" w:rsidRDefault="00B87564" w:rsidP="00B87564">
            <w:pPr>
              <w:pStyle w:val="TableText"/>
            </w:pPr>
            <w:r w:rsidRPr="001730A4">
              <w:t>255.255.255.0</w:t>
            </w:r>
          </w:p>
        </w:tc>
        <w:tc>
          <w:tcPr>
            <w:tcW w:w="231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75270A6" w14:textId="77777777" w:rsidR="00B87564" w:rsidRPr="001730A4" w:rsidRDefault="00B87564" w:rsidP="00B87564">
            <w:pPr>
              <w:pStyle w:val="TableText"/>
            </w:pPr>
            <w:r w:rsidRPr="001730A4">
              <w:t>10.1.1.1</w:t>
            </w:r>
          </w:p>
        </w:tc>
      </w:tr>
      <w:tr w:rsidR="00B87564" w:rsidRPr="001730A4" w14:paraId="7782D6E3" w14:textId="77777777" w:rsidTr="001730A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31CF10F2" w14:textId="77777777" w:rsidR="00B87564" w:rsidRPr="001730A4" w:rsidRDefault="00B87564" w:rsidP="00B87564">
            <w:pPr>
              <w:pStyle w:val="TableText"/>
            </w:pPr>
            <w:r w:rsidRPr="001730A4">
              <w:t>PC4</w:t>
            </w:r>
          </w:p>
        </w:tc>
        <w:tc>
          <w:tcPr>
            <w:tcW w:w="1692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FC9DFE4" w14:textId="77777777" w:rsidR="00B87564" w:rsidRPr="001730A4" w:rsidRDefault="00B87564" w:rsidP="00B87564">
            <w:pPr>
              <w:pStyle w:val="TableText"/>
            </w:pPr>
            <w:r w:rsidRPr="001730A4">
              <w:t>NIC</w:t>
            </w:r>
          </w:p>
        </w:tc>
        <w:tc>
          <w:tcPr>
            <w:tcW w:w="198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E9F0EB6" w14:textId="77777777" w:rsidR="00B87564" w:rsidRPr="001730A4" w:rsidRDefault="00B87564" w:rsidP="00B87564">
            <w:pPr>
              <w:pStyle w:val="TableText"/>
            </w:pPr>
            <w:r w:rsidRPr="001730A4">
              <w:t>10.1.2.10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70430B7" w14:textId="77777777" w:rsidR="00B87564" w:rsidRPr="001730A4" w:rsidRDefault="00B87564" w:rsidP="00B87564">
            <w:pPr>
              <w:pStyle w:val="TableText"/>
            </w:pPr>
            <w:r w:rsidRPr="001730A4">
              <w:t>255.255.255.0</w:t>
            </w:r>
          </w:p>
        </w:tc>
        <w:tc>
          <w:tcPr>
            <w:tcW w:w="2315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6CD92BA" w14:textId="77777777" w:rsidR="00B87564" w:rsidRPr="001730A4" w:rsidRDefault="00B87564" w:rsidP="00B87564">
            <w:pPr>
              <w:pStyle w:val="TableText"/>
            </w:pPr>
            <w:r w:rsidRPr="001730A4">
              <w:t>10.1.2.1</w:t>
            </w:r>
          </w:p>
        </w:tc>
      </w:tr>
    </w:tbl>
    <w:p w14:paraId="717AC330" w14:textId="64BCDE4D" w:rsidR="00B87564" w:rsidRPr="001730A4" w:rsidRDefault="001730A4" w:rsidP="001E7695">
      <w:pPr>
        <w:pStyle w:val="Balk1"/>
      </w:pPr>
      <w:r>
        <w:t>Hedefler</w:t>
      </w:r>
    </w:p>
    <w:p w14:paraId="0D9F0B0A" w14:textId="49413370" w:rsidR="00B87564" w:rsidRPr="001730A4" w:rsidRDefault="001730A4" w:rsidP="00B87564">
      <w:pPr>
        <w:pStyle w:val="BodyTextL25Bold"/>
      </w:pPr>
      <w:r>
        <w:t>Bölüm</w:t>
      </w:r>
      <w:r w:rsidR="00B87564" w:rsidRPr="001730A4">
        <w:t xml:space="preserve"> 1: </w:t>
      </w:r>
      <w:r>
        <w:t>Yönlendirici Bilgilerini Görüntüleme</w:t>
      </w:r>
    </w:p>
    <w:p w14:paraId="29774930" w14:textId="5E2EB79C" w:rsidR="00B87564" w:rsidRPr="001730A4" w:rsidRDefault="001730A4" w:rsidP="00B87564">
      <w:pPr>
        <w:pStyle w:val="BodyTextL25Bold"/>
      </w:pPr>
      <w:r>
        <w:t>Bölüm</w:t>
      </w:r>
      <w:r w:rsidR="00B87564" w:rsidRPr="001730A4">
        <w:t xml:space="preserve"> 2: </w:t>
      </w:r>
      <w:r>
        <w:t>Yönlendirici Arayüzlerini Yapınladırma</w:t>
      </w:r>
    </w:p>
    <w:p w14:paraId="603F8602" w14:textId="18A4A891" w:rsidR="00B87564" w:rsidRPr="001730A4" w:rsidRDefault="001730A4" w:rsidP="00B87564">
      <w:pPr>
        <w:pStyle w:val="BodyTextL25Bold"/>
      </w:pPr>
      <w:r>
        <w:t>Bölüm</w:t>
      </w:r>
      <w:r w:rsidR="00B87564" w:rsidRPr="001730A4">
        <w:t xml:space="preserve"> 3: </w:t>
      </w:r>
      <w:r>
        <w:t>Yapılandırmayı Doğrulama</w:t>
      </w:r>
    </w:p>
    <w:p w14:paraId="0004F730" w14:textId="58B33480" w:rsidR="00B87564" w:rsidRPr="001730A4" w:rsidRDefault="00DB6A09" w:rsidP="001E7695">
      <w:pPr>
        <w:pStyle w:val="Balk1"/>
      </w:pPr>
      <w:r>
        <w:t>Arkaplan</w:t>
      </w:r>
    </w:p>
    <w:p w14:paraId="598B9499" w14:textId="6B7DF2B0" w:rsidR="00B87564" w:rsidRPr="001730A4" w:rsidRDefault="00DB6A09" w:rsidP="00B87564">
      <w:pPr>
        <w:pStyle w:val="BodyTextL25"/>
      </w:pPr>
      <w:r>
        <w:t>Bu aktivitede</w:t>
      </w:r>
      <w:r w:rsidR="00B87564" w:rsidRPr="001730A4">
        <w:t>,</w:t>
      </w:r>
      <w:r>
        <w:t xml:space="preserve"> yönlendiricinin mevcut durumunu görüntülemek için bazı </w:t>
      </w:r>
      <w:r w:rsidRPr="00DB6A09">
        <w:rPr>
          <w:b/>
          <w:bCs/>
        </w:rPr>
        <w:t>show</w:t>
      </w:r>
      <w:r>
        <w:rPr>
          <w:b/>
          <w:bCs/>
        </w:rPr>
        <w:t xml:space="preserve"> </w:t>
      </w:r>
      <w:r>
        <w:t>komutlarını kullanacaksınız</w:t>
      </w:r>
      <w:r w:rsidR="00B87564" w:rsidRPr="001730A4">
        <w:t>.</w:t>
      </w:r>
      <w:r>
        <w:t xml:space="preserve"> Daha sonra yönlendirici ethernet arayüzlerini yapılandırmak için Adresleme Tablosun</w:t>
      </w:r>
      <w:r w:rsidR="00B174D6">
        <w:t>dan yararlanacaksınız</w:t>
      </w:r>
      <w:r w:rsidR="00B87564" w:rsidRPr="001730A4">
        <w:t xml:space="preserve">. </w:t>
      </w:r>
      <w:r>
        <w:t>Son olarak, yapılandırmanızı doğrulamak ve test etmek için komutlar kullancaksınız.</w:t>
      </w:r>
    </w:p>
    <w:p w14:paraId="5AD09935" w14:textId="5D2426D2" w:rsidR="00B87564" w:rsidRPr="001730A4" w:rsidRDefault="00C57735" w:rsidP="00B87564">
      <w:pPr>
        <w:pStyle w:val="BodyTextL25"/>
      </w:pPr>
      <w:r>
        <w:rPr>
          <w:b/>
        </w:rPr>
        <w:t>Not</w:t>
      </w:r>
      <w:r w:rsidR="00B87564" w:rsidRPr="001730A4">
        <w:t xml:space="preserve">: </w:t>
      </w:r>
      <w:r>
        <w:t xml:space="preserve">Bu aktivitedeki yönlendiriciler kısmen yaplandırılmıştır. Bazı yapılandırmalar bu kursu kapsamamaktadır ama yine de doğrulama komutlarını kullanırken size yardımcı </w:t>
      </w:r>
      <w:r w:rsidR="005174F0">
        <w:t>olması için sunulmuştur.</w:t>
      </w:r>
    </w:p>
    <w:p w14:paraId="0F9275FA" w14:textId="5D488C90" w:rsidR="00B87564" w:rsidRPr="00B168FE" w:rsidRDefault="00B87564" w:rsidP="00B87564">
      <w:pPr>
        <w:pStyle w:val="InstNoteRedL25"/>
      </w:pPr>
    </w:p>
    <w:p w14:paraId="00C4A4A2" w14:textId="344343A3" w:rsidR="00B87564" w:rsidRPr="001730A4" w:rsidRDefault="009F607D" w:rsidP="00C662DF">
      <w:pPr>
        <w:pStyle w:val="Balk2"/>
        <w:spacing w:before="0"/>
      </w:pPr>
      <w:bookmarkStart w:id="0" w:name="__DdeLink__3761_1336260754"/>
      <w:bookmarkEnd w:id="0"/>
      <w:r>
        <w:t>Yönlendirici Bilgilerini Görüntüleme</w:t>
      </w:r>
    </w:p>
    <w:p w14:paraId="12EC7FCB" w14:textId="7160CBC1" w:rsidR="00B87564" w:rsidRPr="001730A4" w:rsidRDefault="00F90665" w:rsidP="00C662DF">
      <w:pPr>
        <w:pStyle w:val="Balk3"/>
        <w:numPr>
          <w:ilvl w:val="0"/>
          <w:numId w:val="29"/>
        </w:numPr>
      </w:pPr>
      <w:r>
        <w:t>R1</w:t>
      </w:r>
      <w:r w:rsidR="001E7695">
        <w:t>’de</w:t>
      </w:r>
      <w:r w:rsidR="00A90C10">
        <w:t>ki</w:t>
      </w:r>
      <w:r w:rsidR="001E7695">
        <w:t xml:space="preserve"> </w:t>
      </w:r>
      <w:r>
        <w:t>arayüz bilgilerini görüntül</w:t>
      </w:r>
      <w:r w:rsidR="001E7695">
        <w:t>eyin.</w:t>
      </w:r>
    </w:p>
    <w:p w14:paraId="15EF5748" w14:textId="7AC9FF02" w:rsidR="00B87564" w:rsidRPr="007057BF" w:rsidRDefault="001E7695" w:rsidP="007057BF">
      <w:pPr>
        <w:pStyle w:val="BodyTextL25"/>
      </w:pPr>
      <w:r>
        <w:rPr>
          <w:b/>
        </w:rPr>
        <w:t>Not</w:t>
      </w:r>
      <w:r w:rsidR="00B87564" w:rsidRPr="001730A4">
        <w:t xml:space="preserve">: </w:t>
      </w:r>
      <w:r w:rsidR="007057BF">
        <w:t xml:space="preserve">Bir cihaza tıklayın ve komut arayüzüne ulaşmak için </w:t>
      </w:r>
      <w:r w:rsidR="007057BF">
        <w:rPr>
          <w:b/>
          <w:bCs/>
        </w:rPr>
        <w:t>CLI</w:t>
      </w:r>
      <w:r w:rsidR="007057BF">
        <w:t xml:space="preserve"> sekmesini kullanın. Konsol </w:t>
      </w:r>
      <w:r w:rsidR="005174F0">
        <w:t>parolası</w:t>
      </w:r>
      <w:r w:rsidR="007057BF">
        <w:t xml:space="preserve"> için </w:t>
      </w:r>
      <w:r w:rsidR="007057BF">
        <w:rPr>
          <w:b/>
          <w:bCs/>
        </w:rPr>
        <w:t>cisco</w:t>
      </w:r>
      <w:r w:rsidR="007057BF">
        <w:t xml:space="preserve"> ayrıcalıklı EXEC mod için </w:t>
      </w:r>
      <w:r w:rsidR="007057BF">
        <w:rPr>
          <w:b/>
          <w:bCs/>
        </w:rPr>
        <w:t>class</w:t>
      </w:r>
      <w:r w:rsidR="007057BF">
        <w:t xml:space="preserve"> kelimelerini kullanın.</w:t>
      </w:r>
    </w:p>
    <w:p w14:paraId="19F41D8B" w14:textId="77777777" w:rsidR="000E637C" w:rsidRPr="001730A4" w:rsidRDefault="000E637C" w:rsidP="000E637C">
      <w:pPr>
        <w:pStyle w:val="Balk4"/>
      </w:pPr>
      <w:r w:rsidRPr="001730A4">
        <w:t>Questions:</w:t>
      </w:r>
    </w:p>
    <w:p w14:paraId="451E180D" w14:textId="67777044" w:rsidR="00025656" w:rsidRPr="001730A4" w:rsidRDefault="007057BF" w:rsidP="000E637C">
      <w:pPr>
        <w:pStyle w:val="SubStepAlpha"/>
        <w:numPr>
          <w:ilvl w:val="2"/>
          <w:numId w:val="12"/>
        </w:numPr>
        <w:spacing w:before="0"/>
        <w:ind w:left="720" w:hanging="360"/>
      </w:pPr>
      <w:r>
        <w:t xml:space="preserve">Hangi komut bir yönlendiricide bütün arayüz yapılandırmalarını ve </w:t>
      </w:r>
      <w:r w:rsidR="00E50991">
        <w:t>bilgileri</w:t>
      </w:r>
      <w:r>
        <w:t xml:space="preserve"> görüntüler?</w:t>
      </w:r>
    </w:p>
    <w:p w14:paraId="2E8D95E9" w14:textId="19A0D392" w:rsidR="00025656" w:rsidRPr="00936F06" w:rsidRDefault="007057BF" w:rsidP="00025656">
      <w:pPr>
        <w:pStyle w:val="AnswerLineL50"/>
      </w:pPr>
      <w:r w:rsidRPr="00936F06">
        <w:t>Cevabınızı buraya yazın</w:t>
      </w:r>
      <w:r w:rsidR="00025656" w:rsidRPr="00936F06">
        <w:t>.</w:t>
      </w:r>
    </w:p>
    <w:p w14:paraId="08BCCC16" w14:textId="30ECC370" w:rsidR="00B87564" w:rsidRPr="00A32EC6" w:rsidRDefault="00086130" w:rsidP="00A32EC6">
      <w:pPr>
        <w:pStyle w:val="BodyTextL50"/>
        <w:rPr>
          <w:rStyle w:val="AnswerGray"/>
          <w:b w:val="0"/>
          <w:bCs/>
        </w:rPr>
      </w:pPr>
      <w:r>
        <w:rPr>
          <w:rStyle w:val="AnswerGray"/>
        </w:rPr>
        <w:t>Cevap:</w:t>
      </w:r>
      <w:r w:rsidR="00A32EC6">
        <w:t xml:space="preserve">   </w:t>
      </w:r>
      <w:r w:rsidR="00A32EC6" w:rsidRPr="00A32EC6">
        <w:rPr>
          <w:color w:val="E36C0A" w:themeColor="accent6" w:themeShade="BF"/>
        </w:rPr>
        <w:t>show running-config</w:t>
      </w:r>
    </w:p>
    <w:p w14:paraId="4DEE238F" w14:textId="00651F50" w:rsidR="000E637C" w:rsidRPr="001730A4" w:rsidRDefault="00E50991" w:rsidP="00B87564">
      <w:pPr>
        <w:pStyle w:val="SubStepAlpha"/>
        <w:numPr>
          <w:ilvl w:val="2"/>
          <w:numId w:val="12"/>
        </w:numPr>
        <w:ind w:left="720" w:hanging="360"/>
      </w:pPr>
      <w:r>
        <w:lastRenderedPageBreak/>
        <w:t>Hangi komut sadece Serial 0/0/0 arayüzüyle ilgili bilgileri görüntüler?</w:t>
      </w:r>
    </w:p>
    <w:p w14:paraId="2F567C41" w14:textId="77777777" w:rsidR="00E50991" w:rsidRPr="00936F06" w:rsidRDefault="00E50991" w:rsidP="00E50991">
      <w:pPr>
        <w:pStyle w:val="AnswerLineL50"/>
        <w:ind w:left="709"/>
      </w:pPr>
      <w:r w:rsidRPr="00936F06">
        <w:t>Cevabınızı buraya yazın.</w:t>
      </w:r>
    </w:p>
    <w:p w14:paraId="071B6548" w14:textId="1AB2899B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A32EC6">
        <w:t xml:space="preserve">   </w:t>
      </w:r>
      <w:r w:rsidR="00A32EC6" w:rsidRPr="00A32EC6">
        <w:rPr>
          <w:color w:val="E36C0A" w:themeColor="accent6" w:themeShade="BF"/>
        </w:rPr>
        <w:t>show interface serial 0/0/0</w:t>
      </w:r>
    </w:p>
    <w:p w14:paraId="2C4C6249" w14:textId="0DDD8A9D" w:rsidR="00B87564" w:rsidRPr="001730A4" w:rsidRDefault="00B87564" w:rsidP="000E637C">
      <w:pPr>
        <w:pStyle w:val="BodyTextL50"/>
      </w:pPr>
      <w:r w:rsidRPr="001730A4">
        <w:rPr>
          <w:rStyle w:val="AnswerGray"/>
          <w:highlight w:val="lightGray"/>
        </w:rPr>
        <w:t xml:space="preserve"> </w:t>
      </w:r>
    </w:p>
    <w:p w14:paraId="09635AD9" w14:textId="2FC2D676" w:rsidR="00B87564" w:rsidRPr="001730A4" w:rsidRDefault="00E50991" w:rsidP="00B87564">
      <w:pPr>
        <w:pStyle w:val="SubStepAlpha"/>
        <w:numPr>
          <w:ilvl w:val="2"/>
          <w:numId w:val="12"/>
        </w:numPr>
        <w:ind w:left="720" w:hanging="360"/>
      </w:pPr>
      <w:r>
        <w:t>R1’e Serial 0/0/0 arayüzünün bilgilerini görüntülemek için gerekli komutu girin ve aşağıdaki soruları cevaplayın:</w:t>
      </w:r>
    </w:p>
    <w:p w14:paraId="43A0DF85" w14:textId="0356EAF0" w:rsidR="000E637C" w:rsidRPr="001730A4" w:rsidRDefault="00E50991" w:rsidP="00B87564">
      <w:pPr>
        <w:pStyle w:val="SubStepNum"/>
        <w:numPr>
          <w:ilvl w:val="3"/>
          <w:numId w:val="12"/>
        </w:numPr>
        <w:ind w:left="1080" w:hanging="360"/>
      </w:pPr>
      <w:r w:rsidRPr="00E50991">
        <w:rPr>
          <w:b/>
          <w:bCs/>
        </w:rPr>
        <w:t>R1’de</w:t>
      </w:r>
      <w:r>
        <w:t xml:space="preserve"> yapılandırılan IP adresi nedir</w:t>
      </w:r>
      <w:r w:rsidR="00B87564" w:rsidRPr="001730A4">
        <w:t>?</w:t>
      </w:r>
    </w:p>
    <w:p w14:paraId="0DABBCFF" w14:textId="4CD5D508" w:rsidR="000E637C" w:rsidRPr="00936F06" w:rsidRDefault="00E50991" w:rsidP="007A3D7A">
      <w:pPr>
        <w:pStyle w:val="AnswerLineL75"/>
      </w:pPr>
      <w:r w:rsidRPr="00936F06">
        <w:t>Cevabınızı buraya yazın.</w:t>
      </w:r>
    </w:p>
    <w:p w14:paraId="7C0A09FA" w14:textId="36FE5CC2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A32EC6">
        <w:t xml:space="preserve">   </w:t>
      </w:r>
      <w:r w:rsidR="00A32EC6" w:rsidRPr="00A32EC6">
        <w:rPr>
          <w:color w:val="E36C0A" w:themeColor="accent6" w:themeShade="BF"/>
        </w:rPr>
        <w:t>209.165.200.225</w:t>
      </w:r>
    </w:p>
    <w:p w14:paraId="107E47A6" w14:textId="4151D94C" w:rsidR="00B87564" w:rsidRPr="001730A4" w:rsidRDefault="00B87564" w:rsidP="007A3D7A">
      <w:pPr>
        <w:pStyle w:val="BodyTextL75"/>
      </w:pPr>
    </w:p>
    <w:p w14:paraId="578F69F2" w14:textId="71F1E2EF" w:rsidR="007A3D7A" w:rsidRPr="001730A4" w:rsidRDefault="00E50991" w:rsidP="00B87564">
      <w:pPr>
        <w:pStyle w:val="SubStepNum"/>
        <w:numPr>
          <w:ilvl w:val="3"/>
          <w:numId w:val="12"/>
        </w:numPr>
        <w:ind w:left="1080" w:hanging="360"/>
      </w:pPr>
      <w:r>
        <w:t>Serial 0/0/0 arayüzünün bant genişliği nedir</w:t>
      </w:r>
      <w:r w:rsidR="00B87564" w:rsidRPr="001730A4">
        <w:t>?</w:t>
      </w:r>
    </w:p>
    <w:p w14:paraId="33E03D0F" w14:textId="36B0BF8C" w:rsidR="007A3D7A" w:rsidRPr="00936F06" w:rsidRDefault="00E50991" w:rsidP="007A3D7A">
      <w:pPr>
        <w:pStyle w:val="AnswerLineL75"/>
      </w:pPr>
      <w:r w:rsidRPr="00936F06">
        <w:t>Cevabınızı buraya yazın</w:t>
      </w:r>
      <w:r w:rsidR="007A3D7A" w:rsidRPr="00936F06">
        <w:t>.</w:t>
      </w:r>
    </w:p>
    <w:p w14:paraId="40D35E34" w14:textId="4C7EFB19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A32EC6">
        <w:rPr>
          <w:color w:val="E36C0A" w:themeColor="accent6" w:themeShade="BF"/>
        </w:rPr>
        <w:t xml:space="preserve">   </w:t>
      </w:r>
      <w:r w:rsidR="00A32EC6" w:rsidRPr="00A32EC6">
        <w:rPr>
          <w:color w:val="E36C0A" w:themeColor="accent6" w:themeShade="BF"/>
        </w:rPr>
        <w:t>1544 Kbit/sn</w:t>
      </w:r>
    </w:p>
    <w:p w14:paraId="3C93419D" w14:textId="759DC675" w:rsidR="00B87564" w:rsidRPr="001730A4" w:rsidRDefault="00B87564" w:rsidP="007A3D7A">
      <w:pPr>
        <w:pStyle w:val="BodyTextL75"/>
      </w:pPr>
    </w:p>
    <w:p w14:paraId="784903B7" w14:textId="0EDB78EB" w:rsidR="00B87564" w:rsidRPr="001730A4" w:rsidRDefault="00E50991" w:rsidP="00B87564">
      <w:pPr>
        <w:pStyle w:val="SubStepAlpha"/>
        <w:numPr>
          <w:ilvl w:val="2"/>
          <w:numId w:val="12"/>
        </w:numPr>
        <w:ind w:left="720" w:hanging="360"/>
      </w:pPr>
      <w:r w:rsidRPr="001730A4">
        <w:t>GigabitEthernet 0/0</w:t>
      </w:r>
      <w:r>
        <w:t xml:space="preserve"> arayüzünün bilgilerini görüntülemek için gerekli komutu girin ve aşağıdaki soruları cevaplayın:</w:t>
      </w:r>
    </w:p>
    <w:p w14:paraId="1A50D0EA" w14:textId="77777777" w:rsidR="00A90C10" w:rsidRPr="001730A4" w:rsidRDefault="00A90C10" w:rsidP="00A90C10">
      <w:pPr>
        <w:pStyle w:val="SubStepNum"/>
        <w:numPr>
          <w:ilvl w:val="3"/>
          <w:numId w:val="12"/>
        </w:numPr>
        <w:ind w:left="1080" w:hanging="360"/>
      </w:pPr>
      <w:r w:rsidRPr="00E50991">
        <w:rPr>
          <w:b/>
          <w:bCs/>
        </w:rPr>
        <w:t>R1’de</w:t>
      </w:r>
      <w:r>
        <w:t xml:space="preserve"> yapılandırılan IP adresi nedir</w:t>
      </w:r>
      <w:r w:rsidRPr="001730A4">
        <w:t>?</w:t>
      </w:r>
    </w:p>
    <w:p w14:paraId="0E268539" w14:textId="665B89B6" w:rsidR="00FA72BF" w:rsidRPr="00936F06" w:rsidRDefault="00A90C10" w:rsidP="00FA72BF">
      <w:pPr>
        <w:pStyle w:val="AnswerLineL75"/>
      </w:pPr>
      <w:r w:rsidRPr="00936F06">
        <w:t>Cevabınızı buraya yazın.</w:t>
      </w:r>
    </w:p>
    <w:p w14:paraId="02F78035" w14:textId="3EDC1FEC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A32EC6" w:rsidRPr="00A32EC6">
        <w:t xml:space="preserve">   </w:t>
      </w:r>
      <w:r w:rsidR="00A32EC6" w:rsidRPr="00A32EC6">
        <w:rPr>
          <w:color w:val="E36C0A" w:themeColor="accent6" w:themeShade="BF"/>
        </w:rPr>
        <w:t>192.168.10.1</w:t>
      </w:r>
      <w:r w:rsidRPr="00A32EC6">
        <w:rPr>
          <w:color w:val="E36C0A" w:themeColor="accent6" w:themeShade="BF"/>
        </w:rPr>
        <w:t xml:space="preserve"> </w:t>
      </w:r>
    </w:p>
    <w:p w14:paraId="76D1A0CA" w14:textId="6C8344E9" w:rsidR="00B87564" w:rsidRPr="001730A4" w:rsidRDefault="00B87564" w:rsidP="00FA72BF">
      <w:pPr>
        <w:pStyle w:val="BodyTextL75"/>
      </w:pPr>
    </w:p>
    <w:p w14:paraId="6312515A" w14:textId="622D53F1" w:rsidR="00FA72BF" w:rsidRPr="001730A4" w:rsidRDefault="00B87564" w:rsidP="00B87564">
      <w:pPr>
        <w:pStyle w:val="SubStepNum"/>
        <w:numPr>
          <w:ilvl w:val="3"/>
          <w:numId w:val="12"/>
        </w:numPr>
        <w:ind w:left="1080" w:hanging="360"/>
      </w:pPr>
      <w:r w:rsidRPr="001730A4">
        <w:t>GigabitEthernet 0/0</w:t>
      </w:r>
      <w:r w:rsidR="00A90C10">
        <w:t xml:space="preserve"> arayüzünün MAC adresi nedir?</w:t>
      </w:r>
    </w:p>
    <w:p w14:paraId="50C7E028" w14:textId="3693C4AF" w:rsidR="00FA72BF" w:rsidRPr="00936F06" w:rsidRDefault="00A90C10" w:rsidP="00FA72BF">
      <w:pPr>
        <w:pStyle w:val="AnswerLineL75"/>
      </w:pPr>
      <w:r w:rsidRPr="00936F06">
        <w:t>Cevabınızı buraya yazın.</w:t>
      </w:r>
    </w:p>
    <w:p w14:paraId="3CC7C85E" w14:textId="31C207E9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A32EC6" w:rsidRPr="00A32EC6">
        <w:rPr>
          <w:color w:val="E36C0A" w:themeColor="accent6" w:themeShade="BF"/>
        </w:rPr>
        <w:t xml:space="preserve">   </w:t>
      </w:r>
      <w:r w:rsidR="00A32EC6" w:rsidRPr="00A32EC6">
        <w:rPr>
          <w:color w:val="E36C0A" w:themeColor="accent6" w:themeShade="BF"/>
        </w:rPr>
        <w:t>000d.bd6c.7d01</w:t>
      </w:r>
    </w:p>
    <w:p w14:paraId="1EEF3F0B" w14:textId="3E7C2C99" w:rsidR="00B87564" w:rsidRPr="001730A4" w:rsidRDefault="00B87564" w:rsidP="00FA72BF">
      <w:pPr>
        <w:pStyle w:val="BodyTextL75"/>
      </w:pPr>
    </w:p>
    <w:p w14:paraId="3EC7D650" w14:textId="2F97A649" w:rsidR="00A90C10" w:rsidRPr="001730A4" w:rsidRDefault="00A90C10" w:rsidP="00A90C10">
      <w:pPr>
        <w:pStyle w:val="SubStepNum"/>
        <w:numPr>
          <w:ilvl w:val="3"/>
          <w:numId w:val="12"/>
        </w:numPr>
        <w:ind w:left="1080" w:hanging="360"/>
      </w:pPr>
      <w:r w:rsidRPr="001730A4">
        <w:t>GigabitEthernet 0/0</w:t>
      </w:r>
      <w:r>
        <w:t xml:space="preserve"> arayüzünün bant genişliği (bandwidth, BW) nedir?</w:t>
      </w:r>
    </w:p>
    <w:p w14:paraId="7CA1C2BB" w14:textId="58474A51" w:rsidR="00FA72BF" w:rsidRPr="00936F06" w:rsidRDefault="00A90C10" w:rsidP="00FA72BF">
      <w:pPr>
        <w:pStyle w:val="AnswerLineL75"/>
      </w:pPr>
      <w:r w:rsidRPr="00936F06">
        <w:t>Cevabınızı buraya yazın</w:t>
      </w:r>
      <w:r w:rsidR="00FA72BF" w:rsidRPr="00936F06">
        <w:t>.</w:t>
      </w:r>
    </w:p>
    <w:p w14:paraId="56D07A3F" w14:textId="471CDAA8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A32EC6" w:rsidRPr="00A32EC6">
        <w:t xml:space="preserve">   </w:t>
      </w:r>
      <w:r w:rsidR="00A32EC6" w:rsidRPr="00A32EC6">
        <w:rPr>
          <w:color w:val="E36C0A" w:themeColor="accent6" w:themeShade="BF"/>
        </w:rPr>
        <w:t>1</w:t>
      </w:r>
      <w:r w:rsidR="00A32EC6" w:rsidRPr="00A32EC6">
        <w:rPr>
          <w:color w:val="E36C0A" w:themeColor="accent6" w:themeShade="BF"/>
        </w:rPr>
        <w:t>000000 Kbit/sn</w:t>
      </w:r>
    </w:p>
    <w:p w14:paraId="64B86F80" w14:textId="18462A46" w:rsidR="00B87564" w:rsidRPr="001730A4" w:rsidRDefault="00B87564" w:rsidP="00FA72BF">
      <w:pPr>
        <w:pStyle w:val="BodyTextL75"/>
      </w:pPr>
    </w:p>
    <w:p w14:paraId="129A6D2D" w14:textId="2CEA2972" w:rsidR="00B87564" w:rsidRPr="001730A4" w:rsidRDefault="00A90C10" w:rsidP="00C662DF">
      <w:pPr>
        <w:pStyle w:val="Balk3"/>
        <w:numPr>
          <w:ilvl w:val="0"/>
          <w:numId w:val="29"/>
        </w:numPr>
      </w:pPr>
      <w:r>
        <w:t>R1’deki arayüzlerin özet listesini görüntüleyin.</w:t>
      </w:r>
    </w:p>
    <w:p w14:paraId="495B0B7F" w14:textId="77777777" w:rsidR="003B3439" w:rsidRPr="001730A4" w:rsidRDefault="003B3439" w:rsidP="003B3439">
      <w:pPr>
        <w:pStyle w:val="Balk4"/>
      </w:pPr>
      <w:r w:rsidRPr="001730A4">
        <w:t>Questions:</w:t>
      </w:r>
    </w:p>
    <w:p w14:paraId="44D4F129" w14:textId="327AAC48" w:rsidR="00BA529B" w:rsidRPr="001730A4" w:rsidRDefault="001154AB" w:rsidP="003B3439">
      <w:pPr>
        <w:pStyle w:val="SubStepAlpha"/>
        <w:numPr>
          <w:ilvl w:val="2"/>
          <w:numId w:val="18"/>
        </w:numPr>
        <w:spacing w:before="0"/>
        <w:ind w:left="720" w:hanging="360"/>
      </w:pPr>
      <w:r>
        <w:t>Hangi komut mevcut arayüz</w:t>
      </w:r>
      <w:r w:rsidR="00611982">
        <w:t>leri</w:t>
      </w:r>
      <w:r>
        <w:t xml:space="preserve">n </w:t>
      </w:r>
      <w:r w:rsidR="005174F0">
        <w:t>kısa bir özetini, durumunu</w:t>
      </w:r>
      <w:r w:rsidR="00611982">
        <w:t xml:space="preserve"> ve atanan IP adreslerinin bilgisini görüntüler? </w:t>
      </w:r>
    </w:p>
    <w:p w14:paraId="38348C8F" w14:textId="7B8040DB" w:rsidR="00BA529B" w:rsidRPr="00936F06" w:rsidRDefault="00611982" w:rsidP="00BA529B">
      <w:pPr>
        <w:pStyle w:val="AnswerLineL50"/>
      </w:pPr>
      <w:r w:rsidRPr="00936F06">
        <w:t>Cevabınızı buraya yazın.</w:t>
      </w:r>
    </w:p>
    <w:p w14:paraId="795D0139" w14:textId="6648561B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A32EC6" w:rsidRPr="00A32EC6">
        <w:rPr>
          <w:color w:val="E36C0A" w:themeColor="accent6" w:themeShade="BF"/>
        </w:rPr>
        <w:t xml:space="preserve">   </w:t>
      </w:r>
      <w:r w:rsidR="00A32EC6" w:rsidRPr="00A32EC6">
        <w:rPr>
          <w:color w:val="E36C0A" w:themeColor="accent6" w:themeShade="BF"/>
        </w:rPr>
        <w:t>show ip interface brief</w:t>
      </w:r>
    </w:p>
    <w:p w14:paraId="53011B8C" w14:textId="3409DC81" w:rsidR="00B87564" w:rsidRPr="001730A4" w:rsidRDefault="00B87564" w:rsidP="00BA529B">
      <w:pPr>
        <w:pStyle w:val="BodyTextL50"/>
      </w:pPr>
    </w:p>
    <w:p w14:paraId="6C8A9C47" w14:textId="37386F35" w:rsidR="00B87564" w:rsidRPr="001730A4" w:rsidRDefault="00611982" w:rsidP="00B87564">
      <w:pPr>
        <w:pStyle w:val="SubStepAlpha"/>
        <w:numPr>
          <w:ilvl w:val="2"/>
          <w:numId w:val="18"/>
        </w:numPr>
        <w:ind w:left="720" w:hanging="360"/>
      </w:pPr>
      <w:r>
        <w:t>Her bir yönlendirici için komutu girin ve aşağıdaki soruları cevaplayın:</w:t>
      </w:r>
    </w:p>
    <w:p w14:paraId="1C9A4881" w14:textId="7E96EC95" w:rsidR="003B3439" w:rsidRPr="001730A4" w:rsidRDefault="00611982" w:rsidP="00B87564">
      <w:pPr>
        <w:pStyle w:val="SubStepNum"/>
        <w:numPr>
          <w:ilvl w:val="3"/>
          <w:numId w:val="18"/>
        </w:numPr>
        <w:ind w:left="1080" w:hanging="360"/>
      </w:pPr>
      <w:r w:rsidRPr="00611982">
        <w:rPr>
          <w:b/>
          <w:bCs/>
        </w:rPr>
        <w:t>R1</w:t>
      </w:r>
      <w:r>
        <w:t xml:space="preserve"> ve </w:t>
      </w:r>
      <w:r w:rsidRPr="00611982">
        <w:rPr>
          <w:b/>
          <w:bCs/>
        </w:rPr>
        <w:t>R2’de</w:t>
      </w:r>
      <w:r>
        <w:t xml:space="preserve"> kaç seri arayüz bulunmaktadır?</w:t>
      </w:r>
    </w:p>
    <w:p w14:paraId="65DC4850" w14:textId="2294025C" w:rsidR="003B3439" w:rsidRPr="00936F06" w:rsidRDefault="00611982" w:rsidP="003B3439">
      <w:pPr>
        <w:pStyle w:val="AnswerLineL75"/>
      </w:pPr>
      <w:r w:rsidRPr="00936F06">
        <w:t>Cevabınızı buraya yazın.</w:t>
      </w:r>
    </w:p>
    <w:p w14:paraId="6A3402C7" w14:textId="0D155437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A32EC6" w:rsidRPr="00A32EC6">
        <w:rPr>
          <w:color w:val="E36C0A" w:themeColor="accent6" w:themeShade="BF"/>
        </w:rPr>
        <w:t xml:space="preserve">   1</w:t>
      </w:r>
    </w:p>
    <w:p w14:paraId="4ECF21E4" w14:textId="267ED166" w:rsidR="00B87564" w:rsidRPr="001730A4" w:rsidRDefault="00B87564" w:rsidP="003B3439">
      <w:pPr>
        <w:pStyle w:val="BodyTextL75"/>
      </w:pPr>
    </w:p>
    <w:p w14:paraId="31EC56B5" w14:textId="358F35B9" w:rsidR="00611982" w:rsidRPr="001730A4" w:rsidRDefault="00611982" w:rsidP="00611982">
      <w:pPr>
        <w:pStyle w:val="SubStepNum"/>
        <w:numPr>
          <w:ilvl w:val="3"/>
          <w:numId w:val="18"/>
        </w:numPr>
        <w:ind w:left="1080" w:hanging="360"/>
      </w:pPr>
      <w:r w:rsidRPr="00611982">
        <w:rPr>
          <w:b/>
          <w:bCs/>
        </w:rPr>
        <w:t>R1</w:t>
      </w:r>
      <w:r>
        <w:t xml:space="preserve"> ve </w:t>
      </w:r>
      <w:r w:rsidRPr="00611982">
        <w:rPr>
          <w:b/>
          <w:bCs/>
        </w:rPr>
        <w:t>R2’de</w:t>
      </w:r>
      <w:r>
        <w:t xml:space="preserve"> kaç Ethernet arayüzü bulunmaktadır?</w:t>
      </w:r>
    </w:p>
    <w:p w14:paraId="6457662F" w14:textId="7E555F70" w:rsidR="003B3439" w:rsidRPr="00936F06" w:rsidRDefault="00611982" w:rsidP="003B3439">
      <w:pPr>
        <w:pStyle w:val="AnswerLineL75"/>
      </w:pPr>
      <w:r w:rsidRPr="00936F06">
        <w:t>Cevabınızı buraya yazın.</w:t>
      </w:r>
    </w:p>
    <w:p w14:paraId="4ED00971" w14:textId="14B9A27C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A32EC6" w:rsidRPr="00A32EC6">
        <w:t xml:space="preserve">   </w:t>
      </w:r>
      <w:r w:rsidR="00A32EC6" w:rsidRPr="00A32EC6">
        <w:rPr>
          <w:color w:val="E36C0A" w:themeColor="accent6" w:themeShade="BF"/>
        </w:rPr>
        <w:t>2</w:t>
      </w:r>
      <w:r w:rsidR="00A32EC6">
        <w:rPr>
          <w:rStyle w:val="AnswerGray"/>
        </w:rPr>
        <w:t xml:space="preserve"> </w:t>
      </w:r>
    </w:p>
    <w:p w14:paraId="07F7FCCF" w14:textId="11C507FC" w:rsidR="00B87564" w:rsidRPr="001730A4" w:rsidRDefault="00B87564" w:rsidP="003B3439">
      <w:pPr>
        <w:pStyle w:val="BodyTextL75"/>
      </w:pPr>
    </w:p>
    <w:p w14:paraId="4FAA3B9C" w14:textId="4321FDFC" w:rsidR="003B3439" w:rsidRPr="001730A4" w:rsidRDefault="00B63E71" w:rsidP="00B87564">
      <w:pPr>
        <w:pStyle w:val="SubStepNum"/>
        <w:numPr>
          <w:ilvl w:val="3"/>
          <w:numId w:val="18"/>
        </w:numPr>
        <w:ind w:left="1080" w:hanging="360"/>
      </w:pPr>
      <w:r>
        <w:rPr>
          <w:b/>
          <w:bCs/>
        </w:rPr>
        <w:t>R1’deki</w:t>
      </w:r>
      <w:r>
        <w:t xml:space="preserve"> tüm Ethernet arayüzleri aynı mıdır? </w:t>
      </w:r>
      <w:r w:rsidR="005174F0">
        <w:t>Değilse</w:t>
      </w:r>
      <w:r>
        <w:t xml:space="preserve"> fark</w:t>
      </w:r>
      <w:r w:rsidR="005174F0">
        <w:t>(</w:t>
      </w:r>
      <w:r>
        <w:t>lar</w:t>
      </w:r>
      <w:r w:rsidR="005174F0">
        <w:t>)</w:t>
      </w:r>
      <w:r>
        <w:t>ı açıklayın.</w:t>
      </w:r>
    </w:p>
    <w:p w14:paraId="50BDA22B" w14:textId="49499D37" w:rsidR="003B3439" w:rsidRPr="00936F06" w:rsidRDefault="00611982" w:rsidP="003B3439">
      <w:pPr>
        <w:pStyle w:val="AnswerLineL75"/>
      </w:pPr>
      <w:r w:rsidRPr="00936F06">
        <w:t>Cevabınızı buraya yazın.</w:t>
      </w:r>
    </w:p>
    <w:p w14:paraId="7013BDE1" w14:textId="383B7F79" w:rsidR="00086130" w:rsidRPr="00A32EC6" w:rsidRDefault="00086130" w:rsidP="00086130">
      <w:pPr>
        <w:pStyle w:val="BodyTextL50"/>
        <w:rPr>
          <w:rStyle w:val="AnswerGray"/>
          <w:b w:val="0"/>
          <w:bCs/>
        </w:rPr>
      </w:pPr>
      <w:r>
        <w:rPr>
          <w:rStyle w:val="AnswerGray"/>
        </w:rPr>
        <w:t>Cevap:</w:t>
      </w:r>
      <w:r w:rsidR="00A32EC6" w:rsidRPr="00A32EC6">
        <w:rPr>
          <w:color w:val="E36C0A" w:themeColor="accent6" w:themeShade="BF"/>
        </w:rPr>
        <w:t xml:space="preserve">   aynıdır.</w:t>
      </w:r>
    </w:p>
    <w:p w14:paraId="3C5C0A3C" w14:textId="77777777" w:rsidR="00086130" w:rsidRDefault="00086130" w:rsidP="003B3439">
      <w:pPr>
        <w:pStyle w:val="BodyTextL75"/>
        <w:rPr>
          <w:rStyle w:val="AnswerGray"/>
        </w:rPr>
      </w:pPr>
    </w:p>
    <w:p w14:paraId="160324F0" w14:textId="339D809E" w:rsidR="00B87564" w:rsidRPr="001730A4" w:rsidRDefault="00B87564" w:rsidP="003B3439">
      <w:pPr>
        <w:pStyle w:val="BodyTextL75"/>
      </w:pPr>
      <w:r w:rsidRPr="001730A4">
        <w:rPr>
          <w:rStyle w:val="AnswerGray"/>
        </w:rPr>
        <w:t xml:space="preserve"> </w:t>
      </w:r>
    </w:p>
    <w:p w14:paraId="11ACD273" w14:textId="0AD48300" w:rsidR="00B87564" w:rsidRPr="001730A4" w:rsidRDefault="00B83706" w:rsidP="001E7695">
      <w:pPr>
        <w:pStyle w:val="Balk3"/>
        <w:numPr>
          <w:ilvl w:val="0"/>
          <w:numId w:val="29"/>
        </w:numPr>
      </w:pPr>
      <w:r>
        <w:t xml:space="preserve">R1’deki </w:t>
      </w:r>
      <w:r w:rsidR="00EA78A3">
        <w:t>y</w:t>
      </w:r>
      <w:r>
        <w:t xml:space="preserve">önlendirme </w:t>
      </w:r>
      <w:r w:rsidR="00EA78A3">
        <w:t>t</w:t>
      </w:r>
      <w:r>
        <w:t xml:space="preserve">ablosunu </w:t>
      </w:r>
      <w:r w:rsidR="00EA78A3">
        <w:t>g</w:t>
      </w:r>
      <w:r>
        <w:t>örüntüleyin.</w:t>
      </w:r>
    </w:p>
    <w:p w14:paraId="2E122F4A" w14:textId="77777777" w:rsidR="003B3439" w:rsidRPr="001730A4" w:rsidRDefault="003B3439" w:rsidP="003B3439">
      <w:pPr>
        <w:pStyle w:val="Balk4"/>
      </w:pPr>
      <w:r w:rsidRPr="001730A4">
        <w:t>Questions:</w:t>
      </w:r>
    </w:p>
    <w:p w14:paraId="0AACF57D" w14:textId="649E7D45" w:rsidR="003B3439" w:rsidRPr="001730A4" w:rsidRDefault="00BE18AB" w:rsidP="003B3439">
      <w:pPr>
        <w:pStyle w:val="SubStepAlpha"/>
        <w:numPr>
          <w:ilvl w:val="2"/>
          <w:numId w:val="19"/>
        </w:numPr>
        <w:spacing w:before="0"/>
        <w:ind w:left="720" w:hanging="360"/>
      </w:pPr>
      <w:r>
        <w:t>Hangi komut yönlendirme tablosu içeriğini görüntüler</w:t>
      </w:r>
      <w:r w:rsidR="0013230A">
        <w:t>/listeler</w:t>
      </w:r>
      <w:r>
        <w:t>?</w:t>
      </w:r>
    </w:p>
    <w:p w14:paraId="28527A74" w14:textId="5EBAC3EF" w:rsidR="003B3439" w:rsidRPr="00936F06" w:rsidRDefault="00BE18AB" w:rsidP="003B3439">
      <w:pPr>
        <w:pStyle w:val="AnswerLineL50"/>
      </w:pPr>
      <w:r w:rsidRPr="00936F06">
        <w:t>Cevabınızı buraya yazın.</w:t>
      </w:r>
    </w:p>
    <w:p w14:paraId="7DF1D064" w14:textId="4DCD0164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707A93" w:rsidRPr="00707A93">
        <w:rPr>
          <w:color w:val="E36C0A" w:themeColor="accent6" w:themeShade="BF"/>
        </w:rPr>
        <w:t xml:space="preserve">   </w:t>
      </w:r>
      <w:r w:rsidR="00707A93" w:rsidRPr="00707A93">
        <w:rPr>
          <w:color w:val="E36C0A" w:themeColor="accent6" w:themeShade="BF"/>
        </w:rPr>
        <w:t>show ip route</w:t>
      </w:r>
    </w:p>
    <w:p w14:paraId="7F3076E6" w14:textId="32017BA9" w:rsidR="00B87564" w:rsidRPr="001730A4" w:rsidRDefault="00B87564" w:rsidP="003B3439">
      <w:pPr>
        <w:pStyle w:val="BodyTextL50"/>
      </w:pPr>
    </w:p>
    <w:p w14:paraId="014E4FB1" w14:textId="725B3310" w:rsidR="00B87564" w:rsidRPr="001730A4" w:rsidRDefault="00006FA4" w:rsidP="00B87564">
      <w:pPr>
        <w:pStyle w:val="SubStepAlpha"/>
        <w:numPr>
          <w:ilvl w:val="2"/>
          <w:numId w:val="19"/>
        </w:numPr>
        <w:ind w:left="720" w:hanging="360"/>
      </w:pPr>
      <w:r>
        <w:rPr>
          <w:b/>
          <w:bCs/>
        </w:rPr>
        <w:t>R1’e</w:t>
      </w:r>
      <w:r>
        <w:t xml:space="preserve"> komutu girin ve aşağıdaki soruları cevaplayın:</w:t>
      </w:r>
    </w:p>
    <w:p w14:paraId="3453EFC6" w14:textId="7086259E" w:rsidR="003B3439" w:rsidRPr="001730A4" w:rsidRDefault="003E0425" w:rsidP="00B87564">
      <w:pPr>
        <w:pStyle w:val="SubStepNum"/>
        <w:numPr>
          <w:ilvl w:val="3"/>
          <w:numId w:val="19"/>
        </w:numPr>
        <w:ind w:left="1080" w:hanging="360"/>
      </w:pPr>
      <w:r>
        <w:t xml:space="preserve">Kaç adet </w:t>
      </w:r>
      <w:r w:rsidR="00AE47E7">
        <w:t>direkt bağlı yönlendirme</w:t>
      </w:r>
      <w:r w:rsidR="009305EE">
        <w:t>(rota)</w:t>
      </w:r>
      <w:r w:rsidR="00AE47E7">
        <w:t xml:space="preserve"> </w:t>
      </w:r>
      <w:r>
        <w:t>vardır</w:t>
      </w:r>
      <w:r w:rsidR="00AD67A6">
        <w:t>? (</w:t>
      </w:r>
      <w:r w:rsidR="00AD67A6">
        <w:rPr>
          <w:b/>
          <w:bCs/>
        </w:rPr>
        <w:t>C</w:t>
      </w:r>
      <w:r w:rsidR="00AD67A6">
        <w:t xml:space="preserve"> kodundan faydalanın)</w:t>
      </w:r>
    </w:p>
    <w:p w14:paraId="13225ACC" w14:textId="2EBBF700" w:rsidR="003B3439" w:rsidRPr="00936F06" w:rsidRDefault="00BE18AB" w:rsidP="003B3439">
      <w:pPr>
        <w:pStyle w:val="AnswerLineL75"/>
      </w:pPr>
      <w:r w:rsidRPr="00936F06">
        <w:t>Cevabınızı buraya yazın.</w:t>
      </w:r>
    </w:p>
    <w:p w14:paraId="4A3AA78D" w14:textId="12035D2B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707A93" w:rsidRPr="00707A93">
        <w:rPr>
          <w:color w:val="E36C0A" w:themeColor="accent6" w:themeShade="BF"/>
        </w:rPr>
        <w:t xml:space="preserve">   </w:t>
      </w:r>
      <w:r w:rsidR="00707A93" w:rsidRPr="00707A93">
        <w:rPr>
          <w:color w:val="E36C0A" w:themeColor="accent6" w:themeShade="BF"/>
        </w:rPr>
        <w:t>3</w:t>
      </w:r>
    </w:p>
    <w:p w14:paraId="2801F740" w14:textId="0A250B99" w:rsidR="00B87564" w:rsidRPr="001730A4" w:rsidRDefault="00B87564" w:rsidP="003B3439">
      <w:pPr>
        <w:pStyle w:val="BodyTextL75"/>
        <w:rPr>
          <w:rStyle w:val="AnswerGray"/>
        </w:rPr>
      </w:pPr>
    </w:p>
    <w:p w14:paraId="6E7717BE" w14:textId="58019DE8" w:rsidR="003B3439" w:rsidRPr="001730A4" w:rsidRDefault="00E37E58" w:rsidP="00B87564">
      <w:pPr>
        <w:pStyle w:val="SubStepNum"/>
        <w:numPr>
          <w:ilvl w:val="3"/>
          <w:numId w:val="19"/>
        </w:numPr>
        <w:ind w:left="1080" w:hanging="360"/>
      </w:pPr>
      <w:r>
        <w:t xml:space="preserve">Bu </w:t>
      </w:r>
      <w:r w:rsidR="00765B4D">
        <w:t xml:space="preserve">direkt </w:t>
      </w:r>
      <w:r w:rsidR="008C08BF">
        <w:t xml:space="preserve">bağlı </w:t>
      </w:r>
      <w:r w:rsidR="00765B4D">
        <w:t>yönlendirme</w:t>
      </w:r>
      <w:r w:rsidR="008C08BF">
        <w:t>(rota)</w:t>
      </w:r>
      <w:r>
        <w:t xml:space="preserve"> hangisidir?</w:t>
      </w:r>
    </w:p>
    <w:p w14:paraId="69D6D323" w14:textId="0E09CA14" w:rsidR="003B3439" w:rsidRPr="00936F06" w:rsidRDefault="00BE18AB" w:rsidP="003B3439">
      <w:pPr>
        <w:pStyle w:val="AnswerLineL75"/>
      </w:pPr>
      <w:r w:rsidRPr="00936F06">
        <w:t>Cevabınızı buraya yazın.</w:t>
      </w:r>
    </w:p>
    <w:p w14:paraId="4473244D" w14:textId="77777777" w:rsidR="00707A93" w:rsidRPr="00707A93" w:rsidRDefault="00086130" w:rsidP="00707A93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707A93" w:rsidRPr="00707A93">
        <w:rPr>
          <w:color w:val="E36C0A" w:themeColor="accent6" w:themeShade="BF"/>
        </w:rPr>
        <w:t xml:space="preserve">   </w:t>
      </w:r>
      <w:r w:rsidR="00707A93" w:rsidRPr="00707A93">
        <w:rPr>
          <w:color w:val="E36C0A" w:themeColor="accent6" w:themeShade="BF"/>
        </w:rPr>
        <w:t>192.168.10.0/24</w:t>
      </w:r>
    </w:p>
    <w:p w14:paraId="10448574" w14:textId="3FD36C27" w:rsidR="00707A93" w:rsidRPr="00707A93" w:rsidRDefault="00707A93" w:rsidP="00707A93">
      <w:pPr>
        <w:ind w:left="1440"/>
        <w:rPr>
          <w:color w:val="E36C0A" w:themeColor="accent6" w:themeShade="BF"/>
        </w:rPr>
      </w:pPr>
      <w:r w:rsidRPr="00707A93">
        <w:rPr>
          <w:color w:val="E36C0A" w:themeColor="accent6" w:themeShade="BF"/>
        </w:rPr>
        <w:t xml:space="preserve">  </w:t>
      </w:r>
      <w:r w:rsidRPr="00707A93">
        <w:rPr>
          <w:color w:val="E36C0A" w:themeColor="accent6" w:themeShade="BF"/>
        </w:rPr>
        <w:t>192.168.11.0/24</w:t>
      </w:r>
    </w:p>
    <w:p w14:paraId="716ED8BA" w14:textId="0E7A3AB9" w:rsidR="00B87564" w:rsidRDefault="00707A93" w:rsidP="00707A93">
      <w:pPr>
        <w:ind w:left="1440"/>
        <w:rPr>
          <w:color w:val="E36C0A" w:themeColor="accent6" w:themeShade="BF"/>
        </w:rPr>
      </w:pPr>
      <w:r w:rsidRPr="00707A93">
        <w:rPr>
          <w:color w:val="E36C0A" w:themeColor="accent6" w:themeShade="BF"/>
        </w:rPr>
        <w:t xml:space="preserve">  </w:t>
      </w:r>
      <w:r w:rsidRPr="00707A93">
        <w:rPr>
          <w:color w:val="E36C0A" w:themeColor="accent6" w:themeShade="BF"/>
        </w:rPr>
        <w:t>209.165.200.224/30</w:t>
      </w:r>
    </w:p>
    <w:p w14:paraId="5CB2CE33" w14:textId="77777777" w:rsidR="00707A93" w:rsidRPr="00707A93" w:rsidRDefault="00707A93" w:rsidP="00707A93">
      <w:pPr>
        <w:ind w:left="1440"/>
        <w:rPr>
          <w:color w:val="E36C0A" w:themeColor="accent6" w:themeShade="BF"/>
        </w:rPr>
      </w:pPr>
    </w:p>
    <w:p w14:paraId="447D50CE" w14:textId="2D2D2DC8" w:rsidR="003B3439" w:rsidRPr="001730A4" w:rsidRDefault="00A324E0" w:rsidP="00B87564">
      <w:pPr>
        <w:pStyle w:val="SubStepNum"/>
        <w:numPr>
          <w:ilvl w:val="3"/>
          <w:numId w:val="19"/>
        </w:numPr>
        <w:ind w:left="1080" w:hanging="360"/>
      </w:pPr>
      <w:r>
        <w:t>Yönlendiriciler</w:t>
      </w:r>
      <w:r w:rsidR="00FF3BD7">
        <w:t>,</w:t>
      </w:r>
      <w:r>
        <w:t xml:space="preserve"> yönlendirme </w:t>
      </w:r>
      <w:r w:rsidR="00FF3BD7">
        <w:t>tablosunda</w:t>
      </w:r>
      <w:r>
        <w:t xml:space="preserve"> </w:t>
      </w:r>
      <w:r w:rsidR="00FF3BD7">
        <w:t>bulun</w:t>
      </w:r>
      <w:r>
        <w:t xml:space="preserve">mayan </w:t>
      </w:r>
      <w:r w:rsidR="00FF3BD7">
        <w:t xml:space="preserve">bir ağa </w:t>
      </w:r>
      <w:r w:rsidR="005174F0">
        <w:t>gönderilen</w:t>
      </w:r>
      <w:r w:rsidR="00FF3BD7">
        <w:t xml:space="preserve"> paketi nasıl işler</w:t>
      </w:r>
      <w:r>
        <w:t>?</w:t>
      </w:r>
    </w:p>
    <w:p w14:paraId="1691C4C8" w14:textId="127A74B6" w:rsidR="003B3439" w:rsidRPr="00936F06" w:rsidRDefault="00BE18AB" w:rsidP="003B3439">
      <w:pPr>
        <w:pStyle w:val="AnswerLineL75"/>
      </w:pPr>
      <w:r w:rsidRPr="00936F06">
        <w:t>Cevabınızı buraya yazın.</w:t>
      </w:r>
    </w:p>
    <w:p w14:paraId="510525EB" w14:textId="5CC42B4E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707A93" w:rsidRPr="00707A93">
        <w:rPr>
          <w:color w:val="E36C0A" w:themeColor="accent6" w:themeShade="BF"/>
        </w:rPr>
        <w:t xml:space="preserve">   paket imha edilir.</w:t>
      </w:r>
    </w:p>
    <w:p w14:paraId="7136ED3E" w14:textId="4A26E3FC" w:rsidR="00B87564" w:rsidRPr="001730A4" w:rsidRDefault="00FF3BD7" w:rsidP="003B3439">
      <w:pPr>
        <w:pStyle w:val="BodyTextL75"/>
      </w:pPr>
      <w:r>
        <w:rPr>
          <w:rStyle w:val="AnswerGray"/>
        </w:rPr>
        <w:t xml:space="preserve"> </w:t>
      </w:r>
    </w:p>
    <w:p w14:paraId="63385364" w14:textId="11C100AA" w:rsidR="00B87564" w:rsidRPr="001730A4" w:rsidRDefault="00F343A6" w:rsidP="00C662DF">
      <w:pPr>
        <w:pStyle w:val="Balk2"/>
        <w:spacing w:before="0"/>
      </w:pPr>
      <w:r>
        <w:t>Yönlendirici Arayüzlerini Yapılandırma</w:t>
      </w:r>
    </w:p>
    <w:p w14:paraId="02E40484" w14:textId="142519B4" w:rsidR="00B87564" w:rsidRPr="001730A4" w:rsidRDefault="00EA78A3" w:rsidP="00C662DF">
      <w:pPr>
        <w:pStyle w:val="Balk3"/>
        <w:numPr>
          <w:ilvl w:val="0"/>
          <w:numId w:val="32"/>
        </w:numPr>
      </w:pPr>
      <w:r>
        <w:t>R</w:t>
      </w:r>
      <w:r w:rsidR="00B87564" w:rsidRPr="001730A4">
        <w:t>1</w:t>
      </w:r>
      <w:r>
        <w:t>’de GigabitEthernet 0/0 arayüzünü yapılandırın</w:t>
      </w:r>
      <w:r w:rsidR="00B87564" w:rsidRPr="001730A4">
        <w:t>.</w:t>
      </w:r>
    </w:p>
    <w:p w14:paraId="008DDFA0" w14:textId="1686DD00" w:rsidR="00B87564" w:rsidRPr="001730A4" w:rsidRDefault="00EA78A3" w:rsidP="00B87564">
      <w:pPr>
        <w:pStyle w:val="SubStepAlpha"/>
        <w:numPr>
          <w:ilvl w:val="2"/>
          <w:numId w:val="21"/>
        </w:numPr>
        <w:ind w:left="720" w:hanging="360"/>
      </w:pPr>
      <w:r>
        <w:rPr>
          <w:b/>
          <w:bCs/>
        </w:rPr>
        <w:t>R1’de</w:t>
      </w:r>
      <w:r>
        <w:t xml:space="preserve"> GigabitEthernet 0/0 arayüzünü adreslemek ve etkinleştirmek için aşağıdaki komutları girin:</w:t>
      </w:r>
    </w:p>
    <w:p w14:paraId="5DC89BEC" w14:textId="77777777" w:rsidR="003B3439" w:rsidRPr="001730A4" w:rsidRDefault="003B3439" w:rsidP="003B3439">
      <w:pPr>
        <w:pStyle w:val="ConfigWindow"/>
      </w:pPr>
      <w:r w:rsidRPr="001730A4">
        <w:t>Open a configuration window</w:t>
      </w:r>
    </w:p>
    <w:p w14:paraId="7412904E" w14:textId="77777777" w:rsidR="00B87564" w:rsidRPr="001730A4" w:rsidRDefault="00B87564" w:rsidP="00B87564">
      <w:pPr>
        <w:pStyle w:val="CMD"/>
      </w:pPr>
      <w:r w:rsidRPr="001730A4">
        <w:t xml:space="preserve">R1(config)# </w:t>
      </w:r>
      <w:r w:rsidRPr="001730A4">
        <w:rPr>
          <w:b/>
        </w:rPr>
        <w:t>interface gigabitethernet 0/0</w:t>
      </w:r>
    </w:p>
    <w:p w14:paraId="0736FCCC" w14:textId="77777777" w:rsidR="00B87564" w:rsidRPr="001730A4" w:rsidRDefault="00B87564" w:rsidP="00B87564">
      <w:pPr>
        <w:pStyle w:val="CMD"/>
      </w:pPr>
      <w:r w:rsidRPr="001730A4">
        <w:t xml:space="preserve">R1(config-if)# </w:t>
      </w:r>
      <w:r w:rsidRPr="001730A4">
        <w:rPr>
          <w:b/>
        </w:rPr>
        <w:t>ip address 192.168.10.1 255.255.255.0</w:t>
      </w:r>
    </w:p>
    <w:p w14:paraId="638CC658" w14:textId="77777777" w:rsidR="00B87564" w:rsidRPr="001730A4" w:rsidRDefault="00B87564" w:rsidP="00B87564">
      <w:pPr>
        <w:pStyle w:val="CMD"/>
      </w:pPr>
      <w:r w:rsidRPr="001730A4">
        <w:t xml:space="preserve">R1(config-if)# </w:t>
      </w:r>
      <w:r w:rsidRPr="001730A4">
        <w:rPr>
          <w:b/>
        </w:rPr>
        <w:t>no shutdown</w:t>
      </w:r>
    </w:p>
    <w:p w14:paraId="2AA20C91" w14:textId="77777777" w:rsidR="00B87564" w:rsidRPr="001730A4" w:rsidRDefault="00B87564" w:rsidP="00B87564">
      <w:pPr>
        <w:pStyle w:val="CMD"/>
      </w:pPr>
      <w:r w:rsidRPr="001730A4">
        <w:lastRenderedPageBreak/>
        <w:t>%LINK-5-CHANGED: Interface GigabitEthernet0/0, changed state to up</w:t>
      </w:r>
    </w:p>
    <w:p w14:paraId="25C8CE0D" w14:textId="77777777" w:rsidR="00B87564" w:rsidRPr="001730A4" w:rsidRDefault="00B87564" w:rsidP="00B87564">
      <w:pPr>
        <w:pStyle w:val="CMD"/>
      </w:pPr>
      <w:r w:rsidRPr="001730A4">
        <w:t>%LINEPROTO-5-UPDOWN: Line protocol on Interface GigabitEthernet0/0, changed state to up</w:t>
      </w:r>
    </w:p>
    <w:p w14:paraId="2395851E" w14:textId="1859E75E" w:rsidR="00B87564" w:rsidRPr="001730A4" w:rsidRDefault="00EA78A3" w:rsidP="00B87564">
      <w:pPr>
        <w:pStyle w:val="SubStepAlpha"/>
        <w:numPr>
          <w:ilvl w:val="2"/>
          <w:numId w:val="21"/>
        </w:numPr>
        <w:ind w:left="720" w:hanging="360"/>
      </w:pPr>
      <w:r>
        <w:t>Ağa açıklama eklemek için tanımlamalardan</w:t>
      </w:r>
      <w:r w:rsidRPr="00EA78A3">
        <w:rPr>
          <w:b/>
          <w:bCs/>
        </w:rPr>
        <w:t>(description)</w:t>
      </w:r>
      <w:r>
        <w:t xml:space="preserve"> yararlanmak iyi bir uygulamadır. </w:t>
      </w:r>
      <w:r w:rsidR="002C47DC">
        <w:t>Yönlendiricinin</w:t>
      </w:r>
      <w:r>
        <w:t xml:space="preserve"> arayüzünün hangi cihaza bağlı olduğunu tanımlamak için yapılandırın.</w:t>
      </w:r>
    </w:p>
    <w:p w14:paraId="3A2092CF" w14:textId="77777777" w:rsidR="00B87564" w:rsidRPr="001730A4" w:rsidRDefault="00B87564" w:rsidP="00B87564">
      <w:pPr>
        <w:pStyle w:val="CMD"/>
      </w:pPr>
      <w:r w:rsidRPr="001730A4">
        <w:t xml:space="preserve">R1(config-if)# </w:t>
      </w:r>
      <w:r w:rsidRPr="001730A4">
        <w:rPr>
          <w:b/>
        </w:rPr>
        <w:t>description LAN connection to S1</w:t>
      </w:r>
    </w:p>
    <w:p w14:paraId="0EACF0E9" w14:textId="164A6614" w:rsidR="00B87564" w:rsidRPr="001730A4" w:rsidRDefault="00EA78A3" w:rsidP="00B87564">
      <w:pPr>
        <w:pStyle w:val="SubStepAlpha"/>
        <w:numPr>
          <w:ilvl w:val="2"/>
          <w:numId w:val="21"/>
        </w:numPr>
        <w:ind w:left="720" w:hanging="360"/>
      </w:pPr>
      <w:r>
        <w:rPr>
          <w:bCs/>
        </w:rPr>
        <w:t xml:space="preserve">Artık </w:t>
      </w:r>
      <w:r w:rsidR="00B87564" w:rsidRPr="001730A4">
        <w:rPr>
          <w:b/>
        </w:rPr>
        <w:t>R1</w:t>
      </w:r>
      <w:r w:rsidR="00B87564" w:rsidRPr="001730A4">
        <w:t xml:space="preserve"> </w:t>
      </w:r>
      <w:r>
        <w:t>yönlendiricisi PC1’e ping atabil</w:t>
      </w:r>
      <w:r w:rsidR="00827868">
        <w:t>meli</w:t>
      </w:r>
      <w:r w:rsidR="00963BB0">
        <w:t>dir</w:t>
      </w:r>
      <w:r w:rsidR="00B87564" w:rsidRPr="001730A4">
        <w:t>.</w:t>
      </w:r>
    </w:p>
    <w:p w14:paraId="1BA2C8BA" w14:textId="77777777" w:rsidR="00B87564" w:rsidRPr="001730A4" w:rsidRDefault="00B87564" w:rsidP="00B87564">
      <w:pPr>
        <w:pStyle w:val="CMD"/>
      </w:pPr>
      <w:r w:rsidRPr="001730A4">
        <w:t xml:space="preserve">R1(config-if)# </w:t>
      </w:r>
      <w:r w:rsidRPr="001730A4">
        <w:rPr>
          <w:b/>
        </w:rPr>
        <w:t>end</w:t>
      </w:r>
    </w:p>
    <w:p w14:paraId="4EFB563F" w14:textId="77777777" w:rsidR="00B87564" w:rsidRPr="001730A4" w:rsidRDefault="00B87564" w:rsidP="00B87564">
      <w:pPr>
        <w:pStyle w:val="CMD"/>
      </w:pPr>
      <w:r w:rsidRPr="001730A4">
        <w:t>%SYS-5-CONFIG_I: Configured from console by console</w:t>
      </w:r>
    </w:p>
    <w:p w14:paraId="1B287E17" w14:textId="77777777" w:rsidR="00B87564" w:rsidRPr="001730A4" w:rsidRDefault="00B87564" w:rsidP="00B87564">
      <w:pPr>
        <w:pStyle w:val="CMD"/>
      </w:pPr>
      <w:r w:rsidRPr="001730A4">
        <w:t xml:space="preserve">R1# </w:t>
      </w:r>
      <w:r w:rsidRPr="001730A4">
        <w:rPr>
          <w:b/>
        </w:rPr>
        <w:t>ping 192.168.10.10</w:t>
      </w:r>
    </w:p>
    <w:p w14:paraId="7B79EB9A" w14:textId="77777777" w:rsidR="00B87564" w:rsidRPr="001730A4" w:rsidRDefault="00B87564" w:rsidP="00B87564">
      <w:pPr>
        <w:pStyle w:val="CMD"/>
      </w:pPr>
    </w:p>
    <w:p w14:paraId="0F507C71" w14:textId="77777777" w:rsidR="00B87564" w:rsidRPr="001730A4" w:rsidRDefault="00B87564" w:rsidP="00B87564">
      <w:pPr>
        <w:pStyle w:val="CMD"/>
      </w:pPr>
      <w:r w:rsidRPr="001730A4">
        <w:t>Type escape sequence to abort.</w:t>
      </w:r>
    </w:p>
    <w:p w14:paraId="1DC2BA84" w14:textId="77777777" w:rsidR="00B87564" w:rsidRPr="001730A4" w:rsidRDefault="00B87564" w:rsidP="00B87564">
      <w:pPr>
        <w:pStyle w:val="CMD"/>
      </w:pPr>
      <w:r w:rsidRPr="001730A4">
        <w:t>Sending 5, 100-byte ICMP Echos to 192.168.10.10, timeout is 2 seconds:</w:t>
      </w:r>
    </w:p>
    <w:p w14:paraId="527A2E06" w14:textId="77777777" w:rsidR="00B87564" w:rsidRPr="001730A4" w:rsidRDefault="00B87564" w:rsidP="00B87564">
      <w:pPr>
        <w:pStyle w:val="CMD"/>
      </w:pPr>
      <w:r w:rsidRPr="001730A4">
        <w:t>.!!!!</w:t>
      </w:r>
    </w:p>
    <w:p w14:paraId="34446E61" w14:textId="77777777" w:rsidR="00B87564" w:rsidRPr="001730A4" w:rsidRDefault="00B87564" w:rsidP="00B87564">
      <w:pPr>
        <w:pStyle w:val="CMD"/>
      </w:pPr>
      <w:r w:rsidRPr="001730A4">
        <w:t>Success rate is 80 percent (4/5), round-trip min/avg/max = 0/2/8 ms</w:t>
      </w:r>
    </w:p>
    <w:p w14:paraId="404B3CAE" w14:textId="301009D3" w:rsidR="00B87564" w:rsidRPr="001730A4" w:rsidRDefault="00081F20" w:rsidP="00C662DF">
      <w:pPr>
        <w:pStyle w:val="Balk3"/>
        <w:numPr>
          <w:ilvl w:val="0"/>
          <w:numId w:val="32"/>
        </w:numPr>
      </w:pPr>
      <w:r>
        <w:t xml:space="preserve">R1 ve R2’deki diğer </w:t>
      </w:r>
      <w:r w:rsidR="00B87564" w:rsidRPr="001730A4">
        <w:t xml:space="preserve">Gigabit Ethernet </w:t>
      </w:r>
      <w:r>
        <w:t>arayüzlerini yapılandırın</w:t>
      </w:r>
      <w:r w:rsidR="00B87564" w:rsidRPr="001730A4">
        <w:t>.</w:t>
      </w:r>
    </w:p>
    <w:p w14:paraId="2163B6F4" w14:textId="63FF147B" w:rsidR="00B87564" w:rsidRPr="001730A4" w:rsidRDefault="00081F20" w:rsidP="00827868">
      <w:pPr>
        <w:pStyle w:val="SubStepAlpha"/>
        <w:numPr>
          <w:ilvl w:val="2"/>
          <w:numId w:val="22"/>
        </w:numPr>
        <w:ind w:hanging="284"/>
      </w:pPr>
      <w:r>
        <w:t xml:space="preserve">Adresleme Tablosundaki bilgilerden yararlanarak </w:t>
      </w:r>
      <w:r w:rsidR="00B87564" w:rsidRPr="001730A4">
        <w:rPr>
          <w:b/>
        </w:rPr>
        <w:t xml:space="preserve">R1 </w:t>
      </w:r>
      <w:r>
        <w:t>ve</w:t>
      </w:r>
      <w:r w:rsidR="00B87564" w:rsidRPr="001730A4">
        <w:t xml:space="preserve"> </w:t>
      </w:r>
      <w:r w:rsidR="00B87564" w:rsidRPr="001730A4">
        <w:rPr>
          <w:b/>
        </w:rPr>
        <w:t>R2</w:t>
      </w:r>
      <w:r>
        <w:rPr>
          <w:bCs/>
        </w:rPr>
        <w:t xml:space="preserve"> arayüz yapılandırmalarını tamamlayın</w:t>
      </w:r>
      <w:r w:rsidR="00B87564" w:rsidRPr="001730A4">
        <w:t xml:space="preserve">. </w:t>
      </w:r>
      <w:r>
        <w:t>Her bir arayüz için aşağıdaki adımları uygulayın</w:t>
      </w:r>
      <w:r w:rsidR="00B87564" w:rsidRPr="001730A4">
        <w:t>:</w:t>
      </w:r>
    </w:p>
    <w:p w14:paraId="096E7D05" w14:textId="3914841D" w:rsidR="00B87564" w:rsidRPr="001730A4" w:rsidRDefault="00827868" w:rsidP="00B87564">
      <w:pPr>
        <w:pStyle w:val="SubStepNum"/>
        <w:numPr>
          <w:ilvl w:val="3"/>
          <w:numId w:val="22"/>
        </w:numPr>
        <w:ind w:left="1080" w:hanging="360"/>
      </w:pPr>
      <w:r>
        <w:t>IP adresini girin ve arayüzü etkinleştirin.</w:t>
      </w:r>
    </w:p>
    <w:p w14:paraId="6EBEDC24" w14:textId="36A3BB6B" w:rsidR="00B87564" w:rsidRPr="001730A4" w:rsidRDefault="00827868" w:rsidP="00B87564">
      <w:pPr>
        <w:pStyle w:val="SubStepNum"/>
        <w:numPr>
          <w:ilvl w:val="3"/>
          <w:numId w:val="22"/>
        </w:numPr>
        <w:ind w:left="1080" w:hanging="360"/>
      </w:pPr>
      <w:r>
        <w:t>Arayüzler için uygun bir tanımlama(açıklama) bilgisi ekleyin</w:t>
      </w:r>
      <w:r w:rsidR="00B87564" w:rsidRPr="001730A4">
        <w:t>.</w:t>
      </w:r>
    </w:p>
    <w:p w14:paraId="2B103B2E" w14:textId="1306AB09" w:rsidR="00B87564" w:rsidRPr="001730A4" w:rsidRDefault="00827868" w:rsidP="00827868">
      <w:pPr>
        <w:pStyle w:val="SubStepAlpha"/>
        <w:numPr>
          <w:ilvl w:val="2"/>
          <w:numId w:val="22"/>
        </w:numPr>
        <w:ind w:hanging="283"/>
      </w:pPr>
      <w:r>
        <w:t>Arayüz yapılandırmanızın çalışıp çalışmadığını doğrulayın</w:t>
      </w:r>
      <w:r w:rsidR="00B87564" w:rsidRPr="001730A4">
        <w:t>.</w:t>
      </w:r>
    </w:p>
    <w:p w14:paraId="28BB0EFB" w14:textId="29F2937D" w:rsidR="00B87564" w:rsidRPr="001730A4" w:rsidRDefault="0006321E" w:rsidP="00C662DF">
      <w:pPr>
        <w:pStyle w:val="Balk3"/>
        <w:numPr>
          <w:ilvl w:val="0"/>
          <w:numId w:val="32"/>
        </w:numPr>
      </w:pPr>
      <w:r>
        <w:t>Yapılandırmaları NVRAM’e yedekleyin.</w:t>
      </w:r>
    </w:p>
    <w:p w14:paraId="2B3A80A9" w14:textId="77777777" w:rsidR="00784954" w:rsidRPr="001730A4" w:rsidRDefault="00784954" w:rsidP="00784954">
      <w:pPr>
        <w:pStyle w:val="Balk4"/>
        <w:ind w:left="360"/>
      </w:pPr>
      <w:r w:rsidRPr="001730A4">
        <w:t>Question:</w:t>
      </w:r>
    </w:p>
    <w:p w14:paraId="7E66A630" w14:textId="286A0C61" w:rsidR="00784954" w:rsidRPr="001730A4" w:rsidRDefault="0006321E" w:rsidP="00784954">
      <w:pPr>
        <w:pStyle w:val="BodyTextL25"/>
        <w:spacing w:before="0" w:after="0"/>
      </w:pPr>
      <w:r>
        <w:t>Her iki yönlendiricide de yapılandırma dosyalarını NVRAM’e kaydedin</w:t>
      </w:r>
      <w:r w:rsidR="00B87564" w:rsidRPr="001730A4">
        <w:t xml:space="preserve">. </w:t>
      </w:r>
      <w:r>
        <w:t>Bu işlem için hangi komutu kullanırız?</w:t>
      </w:r>
    </w:p>
    <w:p w14:paraId="430274A0" w14:textId="77777777" w:rsidR="00784954" w:rsidRPr="001730A4" w:rsidRDefault="00784954" w:rsidP="00784954">
      <w:pPr>
        <w:pStyle w:val="AnswerLineL25"/>
      </w:pPr>
      <w:r w:rsidRPr="001730A4">
        <w:t>Type your answers here.</w:t>
      </w:r>
    </w:p>
    <w:p w14:paraId="22A7FD2D" w14:textId="7ABFE0AD" w:rsidR="00086130" w:rsidRPr="001730A4" w:rsidRDefault="00086130" w:rsidP="00086130">
      <w:pPr>
        <w:pStyle w:val="BodyTextL50"/>
        <w:ind w:left="0" w:firstLine="360"/>
        <w:rPr>
          <w:rStyle w:val="AnswerGray"/>
        </w:rPr>
      </w:pPr>
      <w:r>
        <w:rPr>
          <w:rStyle w:val="AnswerGray"/>
        </w:rPr>
        <w:t>Cevap:</w:t>
      </w:r>
      <w:r w:rsidR="00707A93" w:rsidRPr="00707A93">
        <w:rPr>
          <w:color w:val="E36C0A" w:themeColor="accent6" w:themeShade="BF"/>
        </w:rPr>
        <w:t xml:space="preserve">   </w:t>
      </w:r>
      <w:r w:rsidR="00707A93" w:rsidRPr="00707A93">
        <w:rPr>
          <w:color w:val="E36C0A" w:themeColor="accent6" w:themeShade="BF"/>
        </w:rPr>
        <w:t>copy running-config startup-config</w:t>
      </w:r>
    </w:p>
    <w:p w14:paraId="5040FB43" w14:textId="5DF888E1" w:rsidR="00B87564" w:rsidRPr="001730A4" w:rsidRDefault="00B87564" w:rsidP="00784954">
      <w:pPr>
        <w:pStyle w:val="BodyTextL25"/>
        <w:rPr>
          <w:rStyle w:val="AnswerGray"/>
        </w:rPr>
      </w:pPr>
    </w:p>
    <w:p w14:paraId="67F40AB6" w14:textId="77777777" w:rsidR="003B3439" w:rsidRPr="001730A4" w:rsidRDefault="003B3439" w:rsidP="003B3439">
      <w:pPr>
        <w:pStyle w:val="ConfigWindow"/>
      </w:pPr>
      <w:r w:rsidRPr="001730A4">
        <w:t>Close a configuration window</w:t>
      </w:r>
    </w:p>
    <w:p w14:paraId="184BCC00" w14:textId="43BA3F35" w:rsidR="00B87564" w:rsidRPr="001730A4" w:rsidRDefault="00F343A6" w:rsidP="00C662DF">
      <w:pPr>
        <w:pStyle w:val="Balk2"/>
        <w:spacing w:before="0"/>
      </w:pPr>
      <w:r>
        <w:t>Yapılandırmayı Doğrulama</w:t>
      </w:r>
    </w:p>
    <w:p w14:paraId="2EDDD459" w14:textId="3C72DE00" w:rsidR="00B87564" w:rsidRPr="001730A4" w:rsidRDefault="00D179AC" w:rsidP="00C662DF">
      <w:pPr>
        <w:pStyle w:val="Balk3"/>
        <w:numPr>
          <w:ilvl w:val="0"/>
          <w:numId w:val="33"/>
        </w:numPr>
        <w:ind w:left="0" w:hanging="11"/>
      </w:pPr>
      <w:r>
        <w:t>Doğrulama komutlarını kullanarak arayüz yapılandırmanızı kontrol edin.</w:t>
      </w:r>
    </w:p>
    <w:p w14:paraId="0F282497" w14:textId="3B4ADB66" w:rsidR="00B87564" w:rsidRPr="001730A4" w:rsidRDefault="0052712A" w:rsidP="00B87564">
      <w:pPr>
        <w:pStyle w:val="SubStepAlpha"/>
        <w:numPr>
          <w:ilvl w:val="2"/>
          <w:numId w:val="24"/>
        </w:numPr>
        <w:ind w:left="720" w:hanging="360"/>
      </w:pPr>
      <w:r>
        <w:rPr>
          <w:b/>
          <w:bCs/>
        </w:rPr>
        <w:t>R1</w:t>
      </w:r>
      <w:r>
        <w:t xml:space="preserve"> ve </w:t>
      </w:r>
      <w:r>
        <w:rPr>
          <w:b/>
          <w:bCs/>
        </w:rPr>
        <w:t>R2’de</w:t>
      </w:r>
      <w:r>
        <w:t xml:space="preserve"> yapılandırdığınız IP adreslerini ve arayüzlerin etkin olduğunu hızlı şekilde bir kontrol</w:t>
      </w:r>
      <w:r w:rsidR="00C032B3">
        <w:t xml:space="preserve"> etmek </w:t>
      </w:r>
      <w:r>
        <w:t xml:space="preserve">için her iki yönlendiricide de </w:t>
      </w:r>
      <w:r w:rsidR="00B87564" w:rsidRPr="001730A4">
        <w:rPr>
          <w:b/>
        </w:rPr>
        <w:t>show ip interface brief</w:t>
      </w:r>
      <w:r>
        <w:rPr>
          <w:bCs/>
        </w:rPr>
        <w:t xml:space="preserve"> komutunu kullanın.</w:t>
      </w:r>
    </w:p>
    <w:p w14:paraId="1210688F" w14:textId="77777777" w:rsidR="00784954" w:rsidRPr="001730A4" w:rsidRDefault="00784954" w:rsidP="00784954">
      <w:pPr>
        <w:pStyle w:val="Balk4"/>
      </w:pPr>
      <w:r w:rsidRPr="001730A4">
        <w:t>Questions:</w:t>
      </w:r>
    </w:p>
    <w:p w14:paraId="1A87F62A" w14:textId="37B4F0EB" w:rsidR="00784954" w:rsidRPr="001730A4" w:rsidRDefault="009D5CDD" w:rsidP="00784954">
      <w:pPr>
        <w:pStyle w:val="BodyTextL50"/>
        <w:spacing w:before="0"/>
      </w:pPr>
      <w:r>
        <w:rPr>
          <w:b/>
          <w:bCs/>
        </w:rPr>
        <w:t xml:space="preserve">R1 </w:t>
      </w:r>
      <w:r w:rsidRPr="009D5CDD">
        <w:t>ve</w:t>
      </w:r>
      <w:r>
        <w:rPr>
          <w:b/>
          <w:bCs/>
        </w:rPr>
        <w:t xml:space="preserve"> </w:t>
      </w:r>
      <w:r w:rsidRPr="00895232">
        <w:rPr>
          <w:b/>
          <w:bCs/>
        </w:rPr>
        <w:t>R2’de</w:t>
      </w:r>
      <w:r w:rsidR="00895232">
        <w:rPr>
          <w:b/>
          <w:bCs/>
        </w:rPr>
        <w:t xml:space="preserve"> </w:t>
      </w:r>
      <w:r w:rsidR="00895232">
        <w:t>IP adresi yapılandırılan ve durumu “up” ve “up” olan kaç arayüz bulunmaktadır?</w:t>
      </w:r>
    </w:p>
    <w:p w14:paraId="6CFB7648" w14:textId="3BCB0398" w:rsidR="00784954" w:rsidRPr="00936F06" w:rsidRDefault="00C032B3" w:rsidP="00784954">
      <w:pPr>
        <w:pStyle w:val="AnswerLineL50"/>
      </w:pPr>
      <w:r w:rsidRPr="00936F06">
        <w:t>Cevabınızı buraya yazın.</w:t>
      </w:r>
    </w:p>
    <w:p w14:paraId="54D4E435" w14:textId="57F65CA5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707A93" w:rsidRPr="00707A93">
        <w:rPr>
          <w:color w:val="E36C0A" w:themeColor="accent6" w:themeShade="BF"/>
        </w:rPr>
        <w:t xml:space="preserve">   </w:t>
      </w:r>
      <w:r w:rsidR="00707A93">
        <w:rPr>
          <w:color w:val="E36C0A" w:themeColor="accent6" w:themeShade="BF"/>
        </w:rPr>
        <w:t xml:space="preserve">R1 </w:t>
      </w:r>
      <w:r w:rsidR="00707A93" w:rsidRPr="00707A93">
        <w:rPr>
          <w:color w:val="E36C0A" w:themeColor="accent6" w:themeShade="BF"/>
        </w:rPr>
        <w:sym w:font="Wingdings" w:char="F0E0"/>
      </w:r>
      <w:r w:rsidR="00707A93">
        <w:rPr>
          <w:color w:val="E36C0A" w:themeColor="accent6" w:themeShade="BF"/>
        </w:rPr>
        <w:t xml:space="preserve"> </w:t>
      </w:r>
      <w:r w:rsidR="00707A93" w:rsidRPr="00707A93">
        <w:rPr>
          <w:color w:val="E36C0A" w:themeColor="accent6" w:themeShade="BF"/>
        </w:rPr>
        <w:t>3</w:t>
      </w:r>
      <w:r w:rsidR="00707A93">
        <w:rPr>
          <w:color w:val="E36C0A" w:themeColor="accent6" w:themeShade="BF"/>
        </w:rPr>
        <w:t xml:space="preserve">  ----  R2 </w:t>
      </w:r>
      <w:r w:rsidR="00707A93" w:rsidRPr="00707A93">
        <w:rPr>
          <w:color w:val="E36C0A" w:themeColor="accent6" w:themeShade="BF"/>
        </w:rPr>
        <w:sym w:font="Wingdings" w:char="F0E0"/>
      </w:r>
      <w:r w:rsidR="00707A93">
        <w:rPr>
          <w:color w:val="E36C0A" w:themeColor="accent6" w:themeShade="BF"/>
        </w:rPr>
        <w:t xml:space="preserve"> 3</w:t>
      </w:r>
    </w:p>
    <w:p w14:paraId="3AB63546" w14:textId="57CBEC7F" w:rsidR="00784954" w:rsidRPr="001730A4" w:rsidRDefault="003D2469" w:rsidP="00B87564">
      <w:pPr>
        <w:pStyle w:val="BodyTextL50"/>
      </w:pPr>
      <w:r>
        <w:t xml:space="preserve">Arayüz yapılandırmasının hangi bölümü </w:t>
      </w:r>
      <w:r w:rsidR="00D11BBA">
        <w:t>komut çıktısında görüntülenmez?</w:t>
      </w:r>
    </w:p>
    <w:p w14:paraId="7B26A048" w14:textId="0ED2B09A" w:rsidR="00784954" w:rsidRPr="00936F06" w:rsidRDefault="00C032B3" w:rsidP="00784954">
      <w:pPr>
        <w:pStyle w:val="AnswerLineL50"/>
      </w:pPr>
      <w:r w:rsidRPr="00936F06">
        <w:t>Cevabınızı buraya yazın</w:t>
      </w:r>
      <w:r w:rsidR="00784954" w:rsidRPr="00936F06">
        <w:t>.</w:t>
      </w:r>
    </w:p>
    <w:p w14:paraId="55BBED3A" w14:textId="4BC8F740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707A93" w:rsidRPr="00707A93">
        <w:rPr>
          <w:color w:val="E36C0A" w:themeColor="accent6" w:themeShade="BF"/>
        </w:rPr>
        <w:t xml:space="preserve">   </w:t>
      </w:r>
      <w:r w:rsidR="00707A93">
        <w:rPr>
          <w:color w:val="E36C0A" w:themeColor="accent6" w:themeShade="BF"/>
        </w:rPr>
        <w:t>açıklama bilgisi</w:t>
      </w:r>
    </w:p>
    <w:p w14:paraId="11764E6E" w14:textId="61AAA5AE" w:rsidR="00784954" w:rsidRPr="001730A4" w:rsidRDefault="00FA1834" w:rsidP="00B87564">
      <w:pPr>
        <w:pStyle w:val="BodyTextL50"/>
      </w:pPr>
      <w:r>
        <w:t>Y</w:t>
      </w:r>
      <w:r w:rsidR="00AC5663">
        <w:t>apılandırmanın</w:t>
      </w:r>
      <w:r>
        <w:t xml:space="preserve"> bu bölümünü</w:t>
      </w:r>
      <w:r w:rsidR="00AC5663">
        <w:t xml:space="preserve"> doğrula</w:t>
      </w:r>
      <w:r>
        <w:t xml:space="preserve">mak için hangi komutlar </w:t>
      </w:r>
      <w:r w:rsidR="00AC5663">
        <w:t>kullanılabilir?</w:t>
      </w:r>
    </w:p>
    <w:p w14:paraId="02AB8285" w14:textId="756204A9" w:rsidR="00784954" w:rsidRPr="00936F06" w:rsidRDefault="00C032B3" w:rsidP="00784954">
      <w:pPr>
        <w:pStyle w:val="AnswerLineL50"/>
      </w:pPr>
      <w:r w:rsidRPr="00936F06">
        <w:t>evabınızı buraya yazın</w:t>
      </w:r>
      <w:r w:rsidR="00784954" w:rsidRPr="00936F06">
        <w:t>.</w:t>
      </w:r>
    </w:p>
    <w:p w14:paraId="07C9520B" w14:textId="58DFDEDE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lastRenderedPageBreak/>
        <w:t>Cevap:</w:t>
      </w:r>
      <w:r w:rsidR="00707A93" w:rsidRPr="00707A93">
        <w:rPr>
          <w:color w:val="E36C0A" w:themeColor="accent6" w:themeShade="BF"/>
        </w:rPr>
        <w:t xml:space="preserve">   </w:t>
      </w:r>
      <w:r w:rsidR="00707A93" w:rsidRPr="00707A93">
        <w:rPr>
          <w:color w:val="E36C0A" w:themeColor="accent6" w:themeShade="BF"/>
        </w:rPr>
        <w:t>show running-config</w:t>
      </w:r>
    </w:p>
    <w:p w14:paraId="01D9E015" w14:textId="578AC991" w:rsidR="00B87564" w:rsidRPr="001730A4" w:rsidRDefault="004F26B3" w:rsidP="00B87564">
      <w:pPr>
        <w:pStyle w:val="SubStepAlpha"/>
        <w:numPr>
          <w:ilvl w:val="2"/>
          <w:numId w:val="24"/>
        </w:numPr>
        <w:ind w:left="720" w:hanging="360"/>
      </w:pPr>
      <w:r>
        <w:t>Her iki yönl</w:t>
      </w:r>
      <w:r w:rsidR="001A2778">
        <w:t>en</w:t>
      </w:r>
      <w:r>
        <w:t xml:space="preserve">diricide de </w:t>
      </w:r>
      <w:r w:rsidR="009E6A94">
        <w:t>mevcut yönlendirme tablosunu görüntülemek için</w:t>
      </w:r>
      <w:r w:rsidR="00B87564" w:rsidRPr="001730A4">
        <w:t xml:space="preserve"> </w:t>
      </w:r>
      <w:r w:rsidR="00B87564" w:rsidRPr="001730A4">
        <w:rPr>
          <w:b/>
        </w:rPr>
        <w:t>show ip route</w:t>
      </w:r>
      <w:r w:rsidR="00B87564" w:rsidRPr="001730A4">
        <w:t xml:space="preserve"> </w:t>
      </w:r>
      <w:r w:rsidR="008B385B">
        <w:t>komutunu girin ve aşağıdaki soruları cevaplayın:</w:t>
      </w:r>
    </w:p>
    <w:p w14:paraId="1E7635E0" w14:textId="77777777" w:rsidR="00784954" w:rsidRPr="001730A4" w:rsidRDefault="00784954" w:rsidP="00784954">
      <w:pPr>
        <w:pStyle w:val="Balk4"/>
      </w:pPr>
      <w:r w:rsidRPr="001730A4">
        <w:t>Questions:</w:t>
      </w:r>
    </w:p>
    <w:p w14:paraId="37FD9C10" w14:textId="7DA37107" w:rsidR="00784954" w:rsidRPr="001730A4" w:rsidRDefault="0082243D" w:rsidP="00523180">
      <w:pPr>
        <w:pStyle w:val="SubStepNum"/>
        <w:numPr>
          <w:ilvl w:val="3"/>
          <w:numId w:val="24"/>
        </w:numPr>
        <w:spacing w:before="0"/>
        <w:ind w:left="1080" w:hanging="360"/>
      </w:pPr>
      <w:r>
        <w:t xml:space="preserve">Her bir yönlendiricide de kaç adet </w:t>
      </w:r>
      <w:r w:rsidR="00C2537A">
        <w:t>direkt bağlı yönlendirme</w:t>
      </w:r>
      <w:r w:rsidR="00765B4D">
        <w:t>(rota)</w:t>
      </w:r>
      <w:r>
        <w:t xml:space="preserve"> görüyorsunuz? </w:t>
      </w:r>
      <w:r w:rsidR="00B87564" w:rsidRPr="001730A4">
        <w:t>(</w:t>
      </w:r>
      <w:r w:rsidR="001C3A47" w:rsidRPr="001C3A47">
        <w:rPr>
          <w:b/>
          <w:bCs/>
        </w:rPr>
        <w:t>C</w:t>
      </w:r>
      <w:r w:rsidR="001C3A47">
        <w:t xml:space="preserve"> kodundan faydalanın</w:t>
      </w:r>
      <w:r w:rsidR="00B87564" w:rsidRPr="001730A4">
        <w:t>)</w:t>
      </w:r>
    </w:p>
    <w:p w14:paraId="1758D28E" w14:textId="1486990C" w:rsidR="00784954" w:rsidRPr="00021812" w:rsidRDefault="003006C7" w:rsidP="00784954">
      <w:pPr>
        <w:pStyle w:val="AnswerLineL75"/>
      </w:pPr>
      <w:r w:rsidRPr="00021812">
        <w:t>Cevabınızı buraya yazın</w:t>
      </w:r>
      <w:r w:rsidR="00784954" w:rsidRPr="00021812">
        <w:t>.</w:t>
      </w:r>
    </w:p>
    <w:p w14:paraId="27FDF05A" w14:textId="66CC3C35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707A93" w:rsidRPr="00707A93">
        <w:t xml:space="preserve">   </w:t>
      </w:r>
      <w:r w:rsidR="00707A93" w:rsidRPr="00707A93">
        <w:rPr>
          <w:color w:val="E36C0A" w:themeColor="accent6" w:themeShade="BF"/>
        </w:rPr>
        <w:t>3</w:t>
      </w:r>
    </w:p>
    <w:p w14:paraId="459242AA" w14:textId="4C59B191" w:rsidR="00B87564" w:rsidRPr="001730A4" w:rsidRDefault="00B87564" w:rsidP="00784954">
      <w:pPr>
        <w:pStyle w:val="BodyTextL75"/>
      </w:pPr>
    </w:p>
    <w:p w14:paraId="17144CA0" w14:textId="6E300046" w:rsidR="00784954" w:rsidRPr="001730A4" w:rsidRDefault="000250F9" w:rsidP="00B87564">
      <w:pPr>
        <w:pStyle w:val="SubStepNum"/>
        <w:numPr>
          <w:ilvl w:val="3"/>
          <w:numId w:val="24"/>
        </w:numPr>
        <w:ind w:left="1080" w:hanging="360"/>
      </w:pPr>
      <w:r>
        <w:t>Her bir yönlendiricide de kaç adet OSPF yönlendirmesi görüyorsunuz?</w:t>
      </w:r>
      <w:r w:rsidR="00B87564" w:rsidRPr="001730A4">
        <w:t xml:space="preserve"> (</w:t>
      </w:r>
      <w:r w:rsidR="00B87564" w:rsidRPr="001730A4">
        <w:rPr>
          <w:b/>
        </w:rPr>
        <w:t>O</w:t>
      </w:r>
      <w:r w:rsidR="00E8698C">
        <w:t xml:space="preserve"> kodundan faydalanın</w:t>
      </w:r>
      <w:r w:rsidR="00B87564" w:rsidRPr="001730A4">
        <w:t>)</w:t>
      </w:r>
    </w:p>
    <w:p w14:paraId="00CC59F0" w14:textId="02C9841C" w:rsidR="00784954" w:rsidRPr="00021812" w:rsidRDefault="003006C7" w:rsidP="00784954">
      <w:pPr>
        <w:pStyle w:val="AnswerLineL75"/>
      </w:pPr>
      <w:r w:rsidRPr="00021812">
        <w:t>Cevabınızı buraya yazın</w:t>
      </w:r>
      <w:r w:rsidR="00784954" w:rsidRPr="00021812">
        <w:t>.</w:t>
      </w:r>
    </w:p>
    <w:p w14:paraId="47E9D434" w14:textId="61E3F1FD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707A93" w:rsidRPr="00707A93">
        <w:t xml:space="preserve">   </w:t>
      </w:r>
      <w:r w:rsidR="00707A93" w:rsidRPr="00707A93">
        <w:rPr>
          <w:color w:val="E36C0A" w:themeColor="accent6" w:themeShade="BF"/>
        </w:rPr>
        <w:t>2</w:t>
      </w:r>
      <w:r w:rsidRPr="00707A93">
        <w:rPr>
          <w:color w:val="E36C0A" w:themeColor="accent6" w:themeShade="BF"/>
        </w:rPr>
        <w:t xml:space="preserve"> </w:t>
      </w:r>
    </w:p>
    <w:p w14:paraId="3AA30E6D" w14:textId="7FAA6B78" w:rsidR="00B87564" w:rsidRPr="001730A4" w:rsidRDefault="00B87564" w:rsidP="00784954">
      <w:pPr>
        <w:pStyle w:val="BodyTextL75"/>
      </w:pPr>
    </w:p>
    <w:p w14:paraId="1C6D34F5" w14:textId="57B5465A" w:rsidR="00784954" w:rsidRPr="001730A4" w:rsidRDefault="00475444" w:rsidP="00B87564">
      <w:pPr>
        <w:pStyle w:val="SubStepNum"/>
        <w:numPr>
          <w:ilvl w:val="3"/>
          <w:numId w:val="24"/>
        </w:numPr>
        <w:ind w:left="1080" w:hanging="360"/>
      </w:pPr>
      <w:r>
        <w:t xml:space="preserve">Yönlendirici ağdaki bütün yönlendirmeleri </w:t>
      </w:r>
      <w:r w:rsidR="004A3E6B">
        <w:t>biliyorsa</w:t>
      </w:r>
      <w:r w:rsidR="00227144">
        <w:t xml:space="preserve"> direkt bağlı yönlendirmelerin ve </w:t>
      </w:r>
      <w:r w:rsidR="003B23D5">
        <w:t>dinamik olarak öğrenilinen yönlendirmelerin(OSPF)</w:t>
      </w:r>
      <w:r w:rsidR="00CC1B70">
        <w:t xml:space="preserve"> sayısı</w:t>
      </w:r>
      <w:r w:rsidR="004221CF">
        <w:t>,</w:t>
      </w:r>
      <w:r w:rsidR="003B23D5">
        <w:t xml:space="preserve"> </w:t>
      </w:r>
      <w:r w:rsidR="003946F0">
        <w:t xml:space="preserve">toplam LAN ve WAN </w:t>
      </w:r>
      <w:r w:rsidR="003B23D5">
        <w:t>sayısın</w:t>
      </w:r>
      <w:r w:rsidR="004221CF">
        <w:t>a eşit</w:t>
      </w:r>
      <w:r w:rsidR="003B23D5">
        <w:t xml:space="preserve"> olma</w:t>
      </w:r>
      <w:r w:rsidR="004221CF">
        <w:t>lıdı</w:t>
      </w:r>
      <w:r w:rsidR="003B23D5">
        <w:t>r.</w:t>
      </w:r>
      <w:r w:rsidR="00BD2C00">
        <w:t xml:space="preserve"> Buna göre bu topolojide </w:t>
      </w:r>
      <w:r w:rsidR="00F1781A">
        <w:t>kaç adet LAN ve WAN bulunmaktadır</w:t>
      </w:r>
      <w:r w:rsidR="00342A68">
        <w:t>?</w:t>
      </w:r>
    </w:p>
    <w:p w14:paraId="24955347" w14:textId="6EDD377B" w:rsidR="00784954" w:rsidRPr="00021812" w:rsidRDefault="003006C7" w:rsidP="00784954">
      <w:pPr>
        <w:pStyle w:val="AnswerLineL75"/>
      </w:pPr>
      <w:r w:rsidRPr="00021812">
        <w:t>Cevabınızı buraya yazın</w:t>
      </w:r>
      <w:r w:rsidR="00784954" w:rsidRPr="00021812">
        <w:t>.</w:t>
      </w:r>
    </w:p>
    <w:p w14:paraId="2925476C" w14:textId="155B2DD5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707A93" w:rsidRPr="00707A93">
        <w:rPr>
          <w:color w:val="E36C0A" w:themeColor="accent6" w:themeShade="BF"/>
        </w:rPr>
        <w:t xml:space="preserve">   4 LAN ve 1 WAN vardır.</w:t>
      </w:r>
      <w:r w:rsidRPr="00707A93">
        <w:rPr>
          <w:color w:val="E36C0A" w:themeColor="accent6" w:themeShade="BF"/>
        </w:rPr>
        <w:t xml:space="preserve"> </w:t>
      </w:r>
    </w:p>
    <w:p w14:paraId="0FA88E15" w14:textId="08FE919F" w:rsidR="00B87564" w:rsidRPr="001730A4" w:rsidRDefault="00B87564" w:rsidP="00784954">
      <w:pPr>
        <w:pStyle w:val="BodyTextL75"/>
      </w:pPr>
    </w:p>
    <w:p w14:paraId="505F7373" w14:textId="7DB3A96F" w:rsidR="00784954" w:rsidRPr="001730A4" w:rsidRDefault="00DB58A1" w:rsidP="00B87564">
      <w:pPr>
        <w:pStyle w:val="SubStepNum"/>
        <w:numPr>
          <w:ilvl w:val="3"/>
          <w:numId w:val="24"/>
        </w:numPr>
        <w:ind w:left="1080" w:hanging="360"/>
      </w:pPr>
      <w:r>
        <w:t xml:space="preserve">Bu sayı, </w:t>
      </w:r>
      <w:r w:rsidR="00CD0E32">
        <w:t>yönlendirme tablosunda</w:t>
      </w:r>
      <w:r w:rsidR="00816487">
        <w:t xml:space="preserve"> gösterilen</w:t>
      </w:r>
      <w:r w:rsidR="00CD0E32">
        <w:t xml:space="preserve"> C ve O yönlendirmeleri</w:t>
      </w:r>
      <w:r w:rsidR="00816487">
        <w:t>y</w:t>
      </w:r>
      <w:r w:rsidR="00CD0E32">
        <w:t>le eşleşiyor mu?</w:t>
      </w:r>
    </w:p>
    <w:p w14:paraId="78DCE8FA" w14:textId="2B3160D3" w:rsidR="00784954" w:rsidRPr="00021812" w:rsidRDefault="003006C7" w:rsidP="00784954">
      <w:pPr>
        <w:pStyle w:val="AnswerLineL75"/>
      </w:pPr>
      <w:r w:rsidRPr="00021812">
        <w:t>Cevabınızı buraya yazın</w:t>
      </w:r>
      <w:r w:rsidR="00784954" w:rsidRPr="00021812">
        <w:t>.</w:t>
      </w:r>
    </w:p>
    <w:p w14:paraId="73A760A8" w14:textId="414786B5" w:rsidR="00086130" w:rsidRPr="001730A4" w:rsidRDefault="00086130" w:rsidP="00086130">
      <w:pPr>
        <w:pStyle w:val="BodyTextL50"/>
        <w:rPr>
          <w:rStyle w:val="AnswerGray"/>
        </w:rPr>
      </w:pPr>
      <w:r>
        <w:rPr>
          <w:rStyle w:val="AnswerGray"/>
        </w:rPr>
        <w:t>Cevap:</w:t>
      </w:r>
      <w:r w:rsidR="00707A93" w:rsidRPr="00707A93">
        <w:rPr>
          <w:color w:val="E36C0A" w:themeColor="accent6" w:themeShade="BF"/>
        </w:rPr>
        <w:t xml:space="preserve">   evet</w:t>
      </w:r>
    </w:p>
    <w:p w14:paraId="4DE2B5BB" w14:textId="4CA1BB9D" w:rsidR="00B87564" w:rsidRPr="001730A4" w:rsidRDefault="00B87564" w:rsidP="00784954">
      <w:pPr>
        <w:pStyle w:val="BodyTextL75"/>
      </w:pPr>
    </w:p>
    <w:p w14:paraId="0D62AAF7" w14:textId="5B20C5C0" w:rsidR="00B87564" w:rsidRPr="001730A4" w:rsidRDefault="001063B9" w:rsidP="00B87564">
      <w:pPr>
        <w:pStyle w:val="BodyTextL50"/>
        <w:ind w:left="1080"/>
      </w:pPr>
      <w:r>
        <w:rPr>
          <w:b/>
        </w:rPr>
        <w:t>Not:</w:t>
      </w:r>
      <w:r w:rsidR="00B87564" w:rsidRPr="001730A4">
        <w:t xml:space="preserve"> </w:t>
      </w:r>
      <w:r w:rsidR="00C3370D">
        <w:t>Eğer cevabınız hayır ise yapılandırma</w:t>
      </w:r>
      <w:r w:rsidR="00711812">
        <w:t>da</w:t>
      </w:r>
      <w:r w:rsidR="00936F06">
        <w:t xml:space="preserve"> gözden kaçan</w:t>
      </w:r>
      <w:r w:rsidR="00711812">
        <w:t xml:space="preserve"> bir şeyler olabilir</w:t>
      </w:r>
      <w:r w:rsidR="00B87564" w:rsidRPr="001730A4">
        <w:t xml:space="preserve">. </w:t>
      </w:r>
      <w:r w:rsidR="000A68D6">
        <w:t xml:space="preserve">Bölüm 2’deki </w:t>
      </w:r>
      <w:r w:rsidR="00711812">
        <w:t>adımlar</w:t>
      </w:r>
      <w:r w:rsidR="000A68D6">
        <w:t>ı</w:t>
      </w:r>
      <w:r w:rsidR="00711812">
        <w:t xml:space="preserve"> tekrar gözden geçirin</w:t>
      </w:r>
      <w:r w:rsidR="00B87564" w:rsidRPr="001730A4">
        <w:t>.</w:t>
      </w:r>
    </w:p>
    <w:p w14:paraId="1D458C04" w14:textId="539B45BA" w:rsidR="00B87564" w:rsidRPr="001730A4" w:rsidRDefault="00A67F98" w:rsidP="00C662DF">
      <w:pPr>
        <w:pStyle w:val="Balk3"/>
        <w:numPr>
          <w:ilvl w:val="0"/>
          <w:numId w:val="33"/>
        </w:numPr>
        <w:ind w:left="0" w:hanging="11"/>
      </w:pPr>
      <w:r>
        <w:t xml:space="preserve">Ağın uçtan </w:t>
      </w:r>
      <w:r w:rsidR="00E2012E">
        <w:t>uça bağlantısını test edin.</w:t>
      </w:r>
    </w:p>
    <w:p w14:paraId="10193778" w14:textId="7593D0D8" w:rsidR="00B87564" w:rsidRPr="001730A4" w:rsidRDefault="00566ED3" w:rsidP="00A46DCA">
      <w:pPr>
        <w:pStyle w:val="BodyTextL25"/>
      </w:pPr>
      <w:r>
        <w:t>Artık</w:t>
      </w:r>
      <w:r w:rsidR="00A46DCA">
        <w:t xml:space="preserve"> ağdaki</w:t>
      </w:r>
      <w:r>
        <w:t xml:space="preserve"> herhangi bir PC’den istediğiniz bir PC’ye ping atabil</w:t>
      </w:r>
      <w:r w:rsidR="00A46DCA">
        <w:t>melisiniz.</w:t>
      </w:r>
      <w:r w:rsidR="00B87564" w:rsidRPr="001730A4">
        <w:t xml:space="preserve"> </w:t>
      </w:r>
      <w:r w:rsidR="00A46DCA">
        <w:t xml:space="preserve">Ayrıca </w:t>
      </w:r>
      <w:r w:rsidR="00DC50EF">
        <w:t>yönlendiriciler üzerinde</w:t>
      </w:r>
      <w:r w:rsidR="002C3A5E">
        <w:t xml:space="preserve">ki etkin </w:t>
      </w:r>
      <w:r w:rsidR="00DC50EF">
        <w:t>arayüzlere de ping atabilirsiniz</w:t>
      </w:r>
      <w:r w:rsidR="00B87564" w:rsidRPr="001730A4">
        <w:t>.</w:t>
      </w:r>
      <w:r w:rsidR="00F314D7">
        <w:t xml:space="preserve"> Örnek olarak</w:t>
      </w:r>
      <w:r w:rsidR="00DA4A50">
        <w:t>,</w:t>
      </w:r>
      <w:r w:rsidR="00F314D7">
        <w:t xml:space="preserve"> aşağıda</w:t>
      </w:r>
      <w:r w:rsidR="00DA4A50">
        <w:t>ki testlerin</w:t>
      </w:r>
      <w:r w:rsidR="00F314D7">
        <w:t xml:space="preserve"> başarılı olması gerekir:</w:t>
      </w:r>
      <w:r w:rsidR="00B87564" w:rsidRPr="001730A4">
        <w:t xml:space="preserve"> </w:t>
      </w:r>
    </w:p>
    <w:p w14:paraId="3271AB0B" w14:textId="6D7C1FBA" w:rsidR="00B87564" w:rsidRPr="001730A4" w:rsidRDefault="00F314D7" w:rsidP="00784954">
      <w:pPr>
        <w:pStyle w:val="Bulletlevel1"/>
      </w:pPr>
      <w:r>
        <w:t xml:space="preserve">PC1’in komut satırından PC4’e ping atın. </w:t>
      </w:r>
    </w:p>
    <w:p w14:paraId="4DBBA487" w14:textId="1343AFC1" w:rsidR="00B87564" w:rsidRPr="001730A4" w:rsidRDefault="00F314D7" w:rsidP="00784954">
      <w:pPr>
        <w:pStyle w:val="Bulletlevel1"/>
      </w:pPr>
      <w:r>
        <w:t>R2’nin komut satırından PC2’ye ping atın.</w:t>
      </w:r>
    </w:p>
    <w:p w14:paraId="32A3BF96" w14:textId="0004B5EA" w:rsidR="00B87564" w:rsidRPr="001730A4" w:rsidRDefault="00F314D7" w:rsidP="00B87564">
      <w:pPr>
        <w:pStyle w:val="BodyTextL25"/>
      </w:pPr>
      <w:r>
        <w:rPr>
          <w:b/>
        </w:rPr>
        <w:t>Not:</w:t>
      </w:r>
      <w:r w:rsidR="00B87564" w:rsidRPr="001730A4">
        <w:t xml:space="preserve"> </w:t>
      </w:r>
      <w:r w:rsidR="00CF149D">
        <w:t>Kolaylık açısından bu aktivitede anahtarlar(switchler)</w:t>
      </w:r>
      <w:r w:rsidR="00DF4E2D">
        <w:t xml:space="preserve"> yapılandırılmamıştır</w:t>
      </w:r>
      <w:r w:rsidR="00B87564" w:rsidRPr="001730A4">
        <w:t>.</w:t>
      </w:r>
      <w:r w:rsidR="00DF4E2D">
        <w:t xml:space="preserve"> Şu an için onlara ping atamazsınız</w:t>
      </w:r>
      <w:r w:rsidR="00B87564" w:rsidRPr="001730A4">
        <w:t>.</w:t>
      </w:r>
    </w:p>
    <w:p w14:paraId="4EF9B096" w14:textId="77777777" w:rsidR="004C567C" w:rsidRPr="001730A4" w:rsidRDefault="004C567C" w:rsidP="004C567C">
      <w:pPr>
        <w:pStyle w:val="ConfigWindow"/>
      </w:pPr>
      <w:r w:rsidRPr="001730A4">
        <w:t>End of document</w:t>
      </w:r>
    </w:p>
    <w:sectPr w:rsidR="004C567C" w:rsidRPr="001730A4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769A2" w14:textId="77777777" w:rsidR="002812C1" w:rsidRDefault="002812C1" w:rsidP="00710659">
      <w:pPr>
        <w:spacing w:after="0" w:line="240" w:lineRule="auto"/>
      </w:pPr>
      <w:r>
        <w:separator/>
      </w:r>
    </w:p>
    <w:p w14:paraId="48AC4F6E" w14:textId="77777777" w:rsidR="002812C1" w:rsidRDefault="002812C1"/>
  </w:endnote>
  <w:endnote w:type="continuationSeparator" w:id="0">
    <w:p w14:paraId="085BB7A3" w14:textId="77777777" w:rsidR="002812C1" w:rsidRDefault="002812C1" w:rsidP="00710659">
      <w:pPr>
        <w:spacing w:after="0" w:line="240" w:lineRule="auto"/>
      </w:pPr>
      <w:r>
        <w:continuationSeparator/>
      </w:r>
    </w:p>
    <w:p w14:paraId="41A09A6B" w14:textId="77777777" w:rsidR="002812C1" w:rsidRDefault="002812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BE4FB" w14:textId="1EA580DD" w:rsidR="00926CB2" w:rsidRPr="00882B63" w:rsidRDefault="008E00D5" w:rsidP="00E859E3">
    <w:pPr>
      <w:pStyle w:val="AltBilgi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AB5501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A32EC6">
      <w:t>2025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="00B368F9">
      <w:t xml:space="preserve">                            </w:t>
    </w:r>
    <w:r w:rsidR="00B368F9">
      <w:rPr>
        <w:szCs w:val="16"/>
      </w:rPr>
      <w:t>Sayfa</w:t>
    </w:r>
    <w:r w:rsidRPr="0090659A">
      <w:rPr>
        <w:szCs w:val="16"/>
      </w:rP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368F9">
      <w:rPr>
        <w:b/>
        <w:szCs w:val="16"/>
      </w:rPr>
      <w:t>5</w:t>
    </w:r>
    <w:r w:rsidRPr="0090659A">
      <w:rPr>
        <w:b/>
        <w:szCs w:val="16"/>
      </w:rPr>
      <w:fldChar w:fldCharType="end"/>
    </w:r>
    <w:r w:rsidR="00B368F9">
      <w:rPr>
        <w:szCs w:val="16"/>
      </w:rPr>
      <w:t xml:space="preserve"> /</w:t>
    </w:r>
    <w:r w:rsidRPr="0090659A">
      <w:rPr>
        <w:szCs w:val="16"/>
      </w:rP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368F9">
      <w:rPr>
        <w:b/>
        <w:szCs w:val="16"/>
      </w:rPr>
      <w:t>5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2D81E" w14:textId="4A0E42EE" w:rsidR="00882B63" w:rsidRPr="00882B63" w:rsidRDefault="00882B63" w:rsidP="00E859E3">
    <w:pPr>
      <w:pStyle w:val="AltBilgi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AB5501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A32EC6">
      <w:t>2025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="00B368F9">
      <w:t xml:space="preserve">                          </w:t>
    </w:r>
    <w:r w:rsidR="00B368F9">
      <w:rPr>
        <w:szCs w:val="16"/>
      </w:rPr>
      <w:t>Sayfa</w:t>
    </w:r>
    <w:r w:rsidRPr="0090659A">
      <w:rPr>
        <w:szCs w:val="16"/>
      </w:rP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368F9">
      <w:rPr>
        <w:b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</w:t>
    </w:r>
    <w:r w:rsidR="00B368F9">
      <w:rPr>
        <w:szCs w:val="16"/>
      </w:rPr>
      <w:t>/</w:t>
    </w:r>
    <w:r w:rsidRPr="0090659A">
      <w:rPr>
        <w:szCs w:val="16"/>
      </w:rP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368F9">
      <w:rPr>
        <w:b/>
        <w:szCs w:val="16"/>
      </w:rPr>
      <w:t>5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F9B89" w14:textId="77777777" w:rsidR="002812C1" w:rsidRDefault="002812C1" w:rsidP="00710659">
      <w:pPr>
        <w:spacing w:after="0" w:line="240" w:lineRule="auto"/>
      </w:pPr>
      <w:r>
        <w:separator/>
      </w:r>
    </w:p>
    <w:p w14:paraId="7FEEA404" w14:textId="77777777" w:rsidR="002812C1" w:rsidRDefault="002812C1"/>
  </w:footnote>
  <w:footnote w:type="continuationSeparator" w:id="0">
    <w:p w14:paraId="72CEE5E0" w14:textId="77777777" w:rsidR="002812C1" w:rsidRDefault="002812C1" w:rsidP="00710659">
      <w:pPr>
        <w:spacing w:after="0" w:line="240" w:lineRule="auto"/>
      </w:pPr>
      <w:r>
        <w:continuationSeparator/>
      </w:r>
    </w:p>
    <w:p w14:paraId="0655AC54" w14:textId="77777777" w:rsidR="002812C1" w:rsidRDefault="002812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A6D1FA01F1284D82B2357B9B4E07907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AF3DF4A" w14:textId="7742846E" w:rsidR="00926CB2" w:rsidRDefault="00727A50" w:rsidP="008402F2">
        <w:pPr>
          <w:pStyle w:val="PageHead"/>
        </w:pPr>
        <w:r>
          <w:t>Packet Tracer – Bir LAN’a Yönlendirici Bağlama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83C3A" w14:textId="77777777" w:rsidR="00926CB2" w:rsidRDefault="00882B63" w:rsidP="006C3FCF">
    <w:pPr>
      <w:ind w:left="-288"/>
    </w:pPr>
    <w:r>
      <w:rPr>
        <w:lang w:eastAsia="tr-TR"/>
      </w:rPr>
      <w:drawing>
        <wp:inline distT="0" distB="0" distL="0" distR="0" wp14:anchorId="38E2B916" wp14:editId="6CE34852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7BFC"/>
    <w:multiLevelType w:val="hybridMultilevel"/>
    <w:tmpl w:val="FDA42B6E"/>
    <w:lvl w:ilvl="0" w:tplc="C922D048">
      <w:start w:val="1"/>
      <w:numFmt w:val="ordinal"/>
      <w:suff w:val="space"/>
      <w:lvlText w:val="%1 Adım:"/>
      <w:lvlJc w:val="left"/>
      <w:pPr>
        <w:ind w:left="72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F3FB5"/>
    <w:multiLevelType w:val="hybridMultilevel"/>
    <w:tmpl w:val="3FAE8696"/>
    <w:lvl w:ilvl="0" w:tplc="3DB48F76">
      <w:start w:val="1"/>
      <w:numFmt w:val="ordinal"/>
      <w:suff w:val="space"/>
      <w:lvlText w:val="%1 Adım: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9031FB"/>
    <w:multiLevelType w:val="hybridMultilevel"/>
    <w:tmpl w:val="30687AC4"/>
    <w:name w:val="Numbered list 1"/>
    <w:lvl w:ilvl="0" w:tplc="186681BA">
      <w:start w:val="1"/>
      <w:numFmt w:val="lowerLetter"/>
      <w:lvlText w:val="%1."/>
      <w:lvlJc w:val="left"/>
      <w:pPr>
        <w:ind w:left="360" w:firstLine="0"/>
      </w:pPr>
    </w:lvl>
    <w:lvl w:ilvl="1" w:tplc="5E823BF4">
      <w:start w:val="1"/>
      <w:numFmt w:val="decimal"/>
      <w:suff w:val="space"/>
      <w:lvlText w:val="Part %2:"/>
      <w:lvlJc w:val="left"/>
      <w:pPr>
        <w:ind w:left="0" w:firstLine="0"/>
      </w:pPr>
    </w:lvl>
    <w:lvl w:ilvl="2" w:tplc="73F28596">
      <w:start w:val="1"/>
      <w:numFmt w:val="decimal"/>
      <w:suff w:val="space"/>
      <w:lvlText w:val="Step %3:"/>
      <w:lvlJc w:val="left"/>
      <w:pPr>
        <w:ind w:left="0" w:firstLine="0"/>
      </w:pPr>
    </w:lvl>
    <w:lvl w:ilvl="3" w:tplc="408C8E8E">
      <w:start w:val="1"/>
      <w:numFmt w:val="none"/>
      <w:suff w:val="nothing"/>
      <w:lvlText w:val=""/>
      <w:lvlJc w:val="left"/>
      <w:pPr>
        <w:ind w:left="0" w:firstLine="0"/>
      </w:pPr>
    </w:lvl>
    <w:lvl w:ilvl="4" w:tplc="4D5C580C">
      <w:start w:val="1"/>
      <w:numFmt w:val="none"/>
      <w:suff w:val="nothing"/>
      <w:lvlText w:val=""/>
      <w:lvlJc w:val="left"/>
      <w:pPr>
        <w:ind w:left="0" w:firstLine="0"/>
      </w:pPr>
    </w:lvl>
    <w:lvl w:ilvl="5" w:tplc="373075DE">
      <w:start w:val="1"/>
      <w:numFmt w:val="none"/>
      <w:suff w:val="nothing"/>
      <w:lvlText w:val=""/>
      <w:lvlJc w:val="left"/>
      <w:pPr>
        <w:ind w:left="0" w:firstLine="0"/>
      </w:pPr>
    </w:lvl>
    <w:lvl w:ilvl="6" w:tplc="667E53D8">
      <w:start w:val="1"/>
      <w:numFmt w:val="none"/>
      <w:suff w:val="nothing"/>
      <w:lvlText w:val=""/>
      <w:lvlJc w:val="left"/>
      <w:pPr>
        <w:ind w:left="0" w:firstLine="0"/>
      </w:pPr>
    </w:lvl>
    <w:lvl w:ilvl="7" w:tplc="DC88EC36">
      <w:start w:val="1"/>
      <w:numFmt w:val="none"/>
      <w:suff w:val="nothing"/>
      <w:lvlText w:val=""/>
      <w:lvlJc w:val="left"/>
      <w:pPr>
        <w:ind w:left="0" w:firstLine="0"/>
      </w:pPr>
    </w:lvl>
    <w:lvl w:ilvl="8" w:tplc="6292F07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0F1E24FF"/>
    <w:multiLevelType w:val="hybridMultilevel"/>
    <w:tmpl w:val="F4E81750"/>
    <w:name w:val="Numbered list 9"/>
    <w:lvl w:ilvl="0" w:tplc="C7CC8708">
      <w:start w:val="1"/>
      <w:numFmt w:val="decimal"/>
      <w:suff w:val="space"/>
      <w:lvlText w:val="Part %1:  "/>
      <w:lvlJc w:val="left"/>
      <w:pPr>
        <w:ind w:left="0" w:firstLine="0"/>
      </w:pPr>
    </w:lvl>
    <w:lvl w:ilvl="1" w:tplc="DACC4A60">
      <w:start w:val="1"/>
      <w:numFmt w:val="decimal"/>
      <w:lvlText w:val="%2."/>
      <w:lvlJc w:val="left"/>
      <w:pPr>
        <w:ind w:left="720" w:firstLine="0"/>
      </w:pPr>
    </w:lvl>
    <w:lvl w:ilvl="2" w:tplc="AC00211C">
      <w:start w:val="1"/>
      <w:numFmt w:val="decimal"/>
      <w:lvlText w:val="%3."/>
      <w:lvlJc w:val="left"/>
      <w:pPr>
        <w:ind w:left="1080" w:firstLine="0"/>
      </w:pPr>
    </w:lvl>
    <w:lvl w:ilvl="3" w:tplc="B19AFEDC">
      <w:start w:val="1"/>
      <w:numFmt w:val="decimal"/>
      <w:lvlText w:val="%4."/>
      <w:lvlJc w:val="left"/>
      <w:pPr>
        <w:ind w:left="1440" w:firstLine="0"/>
      </w:pPr>
    </w:lvl>
    <w:lvl w:ilvl="4" w:tplc="EB2CB5C4">
      <w:start w:val="1"/>
      <w:numFmt w:val="decimal"/>
      <w:lvlText w:val="%5."/>
      <w:lvlJc w:val="left"/>
      <w:pPr>
        <w:ind w:left="1800" w:firstLine="0"/>
      </w:pPr>
    </w:lvl>
    <w:lvl w:ilvl="5" w:tplc="C0761336">
      <w:start w:val="1"/>
      <w:numFmt w:val="decimal"/>
      <w:lvlText w:val="%6."/>
      <w:lvlJc w:val="left"/>
      <w:pPr>
        <w:ind w:left="2160" w:firstLine="0"/>
      </w:pPr>
    </w:lvl>
    <w:lvl w:ilvl="6" w:tplc="4C62DCA6">
      <w:start w:val="1"/>
      <w:numFmt w:val="decimal"/>
      <w:lvlText w:val="%7."/>
      <w:lvlJc w:val="left"/>
      <w:pPr>
        <w:ind w:left="2520" w:firstLine="0"/>
      </w:pPr>
    </w:lvl>
    <w:lvl w:ilvl="7" w:tplc="64625DF0">
      <w:start w:val="1"/>
      <w:numFmt w:val="decimal"/>
      <w:lvlText w:val="%8."/>
      <w:lvlJc w:val="left"/>
      <w:pPr>
        <w:ind w:left="2880" w:firstLine="0"/>
      </w:pPr>
    </w:lvl>
    <w:lvl w:ilvl="8" w:tplc="239C6E88">
      <w:start w:val="1"/>
      <w:numFmt w:val="decimal"/>
      <w:lvlText w:val="%9."/>
      <w:lvlJc w:val="left"/>
      <w:pPr>
        <w:ind w:left="3240" w:firstLine="0"/>
      </w:pPr>
    </w:lvl>
  </w:abstractNum>
  <w:abstractNum w:abstractNumId="6" w15:restartNumberingAfterBreak="0">
    <w:nsid w:val="105D608A"/>
    <w:multiLevelType w:val="hybridMultilevel"/>
    <w:tmpl w:val="AED21A78"/>
    <w:name w:val="Numbered list 6"/>
    <w:lvl w:ilvl="0" w:tplc="B4661E6A">
      <w:start w:val="1"/>
      <w:numFmt w:val="decimal"/>
      <w:pStyle w:val="PartHead"/>
      <w:suff w:val="space"/>
      <w:lvlText w:val="Part: %1  "/>
      <w:lvlJc w:val="left"/>
      <w:pPr>
        <w:ind w:left="0" w:firstLine="0"/>
      </w:pPr>
    </w:lvl>
    <w:lvl w:ilvl="1" w:tplc="5322A83C">
      <w:start w:val="1"/>
      <w:numFmt w:val="decimal"/>
      <w:suff w:val="space"/>
      <w:lvlText w:val="Part: %2  "/>
      <w:lvlJc w:val="left"/>
      <w:pPr>
        <w:ind w:left="0" w:firstLine="0"/>
      </w:pPr>
    </w:lvl>
    <w:lvl w:ilvl="2" w:tplc="6FD828C2">
      <w:start w:val="1"/>
      <w:numFmt w:val="decimal"/>
      <w:suff w:val="space"/>
      <w:lvlText w:val="Part: %3  "/>
      <w:lvlJc w:val="left"/>
      <w:pPr>
        <w:ind w:left="0" w:firstLine="0"/>
      </w:pPr>
    </w:lvl>
    <w:lvl w:ilvl="3" w:tplc="F734154A">
      <w:start w:val="1"/>
      <w:numFmt w:val="decimal"/>
      <w:suff w:val="space"/>
      <w:lvlText w:val="Part: %4  "/>
      <w:lvlJc w:val="left"/>
      <w:pPr>
        <w:ind w:left="0" w:firstLine="0"/>
      </w:pPr>
    </w:lvl>
    <w:lvl w:ilvl="4" w:tplc="16E480C6">
      <w:start w:val="1"/>
      <w:numFmt w:val="decimal"/>
      <w:suff w:val="space"/>
      <w:lvlText w:val="Part: %5  "/>
      <w:lvlJc w:val="left"/>
      <w:pPr>
        <w:ind w:left="0" w:firstLine="0"/>
      </w:pPr>
    </w:lvl>
    <w:lvl w:ilvl="5" w:tplc="8B747A88">
      <w:start w:val="1"/>
      <w:numFmt w:val="decimal"/>
      <w:suff w:val="space"/>
      <w:lvlText w:val="Part: %6  "/>
      <w:lvlJc w:val="left"/>
      <w:pPr>
        <w:ind w:left="0" w:firstLine="0"/>
      </w:pPr>
    </w:lvl>
    <w:lvl w:ilvl="6" w:tplc="2EB66C42">
      <w:start w:val="1"/>
      <w:numFmt w:val="decimal"/>
      <w:suff w:val="space"/>
      <w:lvlText w:val="Part: %7  "/>
      <w:lvlJc w:val="left"/>
      <w:pPr>
        <w:ind w:left="0" w:firstLine="0"/>
      </w:pPr>
    </w:lvl>
    <w:lvl w:ilvl="7" w:tplc="9E3E1BF6">
      <w:start w:val="1"/>
      <w:numFmt w:val="decimal"/>
      <w:suff w:val="space"/>
      <w:lvlText w:val="Part: %8  "/>
      <w:lvlJc w:val="left"/>
      <w:pPr>
        <w:ind w:left="0" w:firstLine="0"/>
      </w:pPr>
    </w:lvl>
    <w:lvl w:ilvl="8" w:tplc="13E4951A">
      <w:start w:val="1"/>
      <w:numFmt w:val="decimal"/>
      <w:suff w:val="space"/>
      <w:lvlText w:val="Part: %9  "/>
      <w:lvlJc w:val="left"/>
      <w:pPr>
        <w:ind w:left="0" w:firstLine="0"/>
      </w:pPr>
    </w:lvl>
  </w:abstractNum>
  <w:abstractNum w:abstractNumId="7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BC80F93"/>
    <w:multiLevelType w:val="multilevel"/>
    <w:tmpl w:val="574EB290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Step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9" w15:restartNumberingAfterBreak="0">
    <w:nsid w:val="1DF612DD"/>
    <w:multiLevelType w:val="multilevel"/>
    <w:tmpl w:val="0A187E20"/>
    <w:styleLink w:val="LabList"/>
    <w:lvl w:ilvl="0">
      <w:start w:val="1"/>
      <w:numFmt w:val="none"/>
      <w:pStyle w:val="Balk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alk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259D209E"/>
    <w:multiLevelType w:val="hybridMultilevel"/>
    <w:tmpl w:val="FAA8BE7C"/>
    <w:lvl w:ilvl="0" w:tplc="538E03A0">
      <w:start w:val="1"/>
      <w:numFmt w:val="ordinal"/>
      <w:suff w:val="space"/>
      <w:lvlText w:val="%1 Adım:"/>
      <w:lvlJc w:val="left"/>
      <w:pPr>
        <w:ind w:left="0" w:firstLine="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53FF2"/>
    <w:multiLevelType w:val="hybridMultilevel"/>
    <w:tmpl w:val="CDF4C626"/>
    <w:lvl w:ilvl="0" w:tplc="C20CEB60">
      <w:start w:val="3"/>
      <w:numFmt w:val="ordinal"/>
      <w:suff w:val="space"/>
      <w:lvlText w:val="%1 Adım:"/>
      <w:lvlJc w:val="left"/>
      <w:pPr>
        <w:ind w:left="0" w:firstLine="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C0315"/>
    <w:multiLevelType w:val="hybridMultilevel"/>
    <w:tmpl w:val="B93CBF18"/>
    <w:lvl w:ilvl="0" w:tplc="AFB05FE2">
      <w:start w:val="1"/>
      <w:numFmt w:val="lowerLetter"/>
      <w:lvlText w:val="%1"/>
      <w:lvlJc w:val="left"/>
      <w:pPr>
        <w:ind w:left="360" w:firstLine="0"/>
      </w:pPr>
    </w:lvl>
    <w:lvl w:ilvl="1" w:tplc="D9D43028">
      <w:start w:val="1"/>
      <w:numFmt w:val="decimal"/>
      <w:suff w:val="space"/>
      <w:lvlText w:val="Part %2:"/>
      <w:lvlJc w:val="left"/>
      <w:pPr>
        <w:ind w:left="0" w:firstLine="0"/>
      </w:pPr>
    </w:lvl>
    <w:lvl w:ilvl="2" w:tplc="EAC41D88">
      <w:start w:val="1"/>
      <w:numFmt w:val="decimal"/>
      <w:suff w:val="space"/>
      <w:lvlText w:val="Step %3:"/>
      <w:lvlJc w:val="left"/>
      <w:pPr>
        <w:ind w:left="0" w:firstLine="0"/>
      </w:pPr>
    </w:lvl>
    <w:lvl w:ilvl="3" w:tplc="60702990">
      <w:start w:val="1"/>
      <w:numFmt w:val="none"/>
      <w:suff w:val="nothing"/>
      <w:lvlText w:val=""/>
      <w:lvlJc w:val="left"/>
      <w:pPr>
        <w:ind w:left="0" w:firstLine="0"/>
      </w:pPr>
    </w:lvl>
    <w:lvl w:ilvl="4" w:tplc="04A6C940">
      <w:start w:val="1"/>
      <w:numFmt w:val="none"/>
      <w:suff w:val="nothing"/>
      <w:lvlText w:val=""/>
      <w:lvlJc w:val="left"/>
      <w:pPr>
        <w:ind w:left="0" w:firstLine="0"/>
      </w:pPr>
    </w:lvl>
    <w:lvl w:ilvl="5" w:tplc="392A7154">
      <w:start w:val="1"/>
      <w:numFmt w:val="none"/>
      <w:suff w:val="nothing"/>
      <w:lvlText w:val=""/>
      <w:lvlJc w:val="left"/>
      <w:pPr>
        <w:ind w:left="0" w:firstLine="0"/>
      </w:pPr>
    </w:lvl>
    <w:lvl w:ilvl="6" w:tplc="154AFDEC">
      <w:start w:val="1"/>
      <w:numFmt w:val="none"/>
      <w:suff w:val="nothing"/>
      <w:lvlText w:val=""/>
      <w:lvlJc w:val="left"/>
      <w:pPr>
        <w:ind w:left="0" w:firstLine="0"/>
      </w:pPr>
    </w:lvl>
    <w:lvl w:ilvl="7" w:tplc="EE2486D2">
      <w:start w:val="1"/>
      <w:numFmt w:val="none"/>
      <w:suff w:val="nothing"/>
      <w:lvlText w:val=""/>
      <w:lvlJc w:val="left"/>
      <w:pPr>
        <w:ind w:left="0" w:firstLine="0"/>
      </w:pPr>
    </w:lvl>
    <w:lvl w:ilvl="8" w:tplc="A7B8B78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32E951AC"/>
    <w:multiLevelType w:val="hybridMultilevel"/>
    <w:tmpl w:val="C20AA38C"/>
    <w:lvl w:ilvl="0" w:tplc="AB1250B4">
      <w:start w:val="1"/>
      <w:numFmt w:val="bullet"/>
      <w:lvlText w:val="•"/>
      <w:lvlJc w:val="left"/>
      <w:pPr>
        <w:ind w:left="360" w:firstLine="0"/>
      </w:pPr>
      <w:rPr>
        <w:rFonts w:ascii="Calibri" w:hAnsi="Calibri" w:hint="default"/>
      </w:rPr>
    </w:lvl>
    <w:lvl w:ilvl="1" w:tplc="D2C0B3E0">
      <w:start w:val="1"/>
      <w:numFmt w:val="decimal"/>
      <w:suff w:val="space"/>
      <w:lvlText w:val="Part %2:"/>
      <w:lvlJc w:val="left"/>
      <w:pPr>
        <w:ind w:left="0" w:firstLine="0"/>
      </w:pPr>
    </w:lvl>
    <w:lvl w:ilvl="2" w:tplc="48A2FEEC">
      <w:start w:val="1"/>
      <w:numFmt w:val="decimal"/>
      <w:suff w:val="space"/>
      <w:lvlText w:val="Step %3:"/>
      <w:lvlJc w:val="left"/>
      <w:pPr>
        <w:ind w:left="0" w:firstLine="0"/>
      </w:pPr>
    </w:lvl>
    <w:lvl w:ilvl="3" w:tplc="2A7AE5C2">
      <w:start w:val="1"/>
      <w:numFmt w:val="none"/>
      <w:suff w:val="nothing"/>
      <w:lvlText w:val=""/>
      <w:lvlJc w:val="left"/>
      <w:pPr>
        <w:ind w:left="0" w:firstLine="0"/>
      </w:pPr>
    </w:lvl>
    <w:lvl w:ilvl="4" w:tplc="C07AB070">
      <w:start w:val="1"/>
      <w:numFmt w:val="none"/>
      <w:suff w:val="nothing"/>
      <w:lvlText w:val=""/>
      <w:lvlJc w:val="left"/>
      <w:pPr>
        <w:ind w:left="0" w:firstLine="0"/>
      </w:pPr>
    </w:lvl>
    <w:lvl w:ilvl="5" w:tplc="4FEA33D2">
      <w:start w:val="1"/>
      <w:numFmt w:val="none"/>
      <w:suff w:val="nothing"/>
      <w:lvlText w:val=""/>
      <w:lvlJc w:val="left"/>
      <w:pPr>
        <w:ind w:left="0" w:firstLine="0"/>
      </w:pPr>
    </w:lvl>
    <w:lvl w:ilvl="6" w:tplc="77CEBE82">
      <w:start w:val="1"/>
      <w:numFmt w:val="none"/>
      <w:suff w:val="nothing"/>
      <w:lvlText w:val=""/>
      <w:lvlJc w:val="left"/>
      <w:pPr>
        <w:ind w:left="0" w:firstLine="0"/>
      </w:pPr>
    </w:lvl>
    <w:lvl w:ilvl="7" w:tplc="1C287A2C">
      <w:start w:val="1"/>
      <w:numFmt w:val="none"/>
      <w:suff w:val="nothing"/>
      <w:lvlText w:val=""/>
      <w:lvlJc w:val="left"/>
      <w:pPr>
        <w:ind w:left="0" w:firstLine="0"/>
      </w:pPr>
    </w:lvl>
    <w:lvl w:ilvl="8" w:tplc="6A526E6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5" w15:restartNumberingAfterBreak="0">
    <w:nsid w:val="38486DB2"/>
    <w:multiLevelType w:val="hybridMultilevel"/>
    <w:tmpl w:val="0C1CD998"/>
    <w:name w:val="Numbered list 5"/>
    <w:lvl w:ilvl="0" w:tplc="4CA0E8A0">
      <w:start w:val="1"/>
      <w:numFmt w:val="decimal"/>
      <w:suff w:val="space"/>
      <w:lvlText w:val="Part %1:  "/>
      <w:lvlJc w:val="left"/>
      <w:pPr>
        <w:ind w:left="0" w:firstLine="0"/>
      </w:pPr>
    </w:lvl>
    <w:lvl w:ilvl="1" w:tplc="0964B8F6">
      <w:start w:val="1"/>
      <w:numFmt w:val="decimal"/>
      <w:lvlText w:val="%2."/>
      <w:lvlJc w:val="left"/>
      <w:pPr>
        <w:ind w:left="720" w:firstLine="0"/>
      </w:pPr>
    </w:lvl>
    <w:lvl w:ilvl="2" w:tplc="6202805C">
      <w:start w:val="1"/>
      <w:numFmt w:val="decimal"/>
      <w:lvlText w:val="%3."/>
      <w:lvlJc w:val="left"/>
      <w:pPr>
        <w:ind w:left="1080" w:firstLine="0"/>
      </w:pPr>
    </w:lvl>
    <w:lvl w:ilvl="3" w:tplc="F06E6012">
      <w:start w:val="1"/>
      <w:numFmt w:val="decimal"/>
      <w:lvlText w:val="%4."/>
      <w:lvlJc w:val="left"/>
      <w:pPr>
        <w:ind w:left="1440" w:firstLine="0"/>
      </w:pPr>
    </w:lvl>
    <w:lvl w:ilvl="4" w:tplc="1AA4709C">
      <w:start w:val="1"/>
      <w:numFmt w:val="decimal"/>
      <w:lvlText w:val="%5."/>
      <w:lvlJc w:val="left"/>
      <w:pPr>
        <w:ind w:left="1800" w:firstLine="0"/>
      </w:pPr>
    </w:lvl>
    <w:lvl w:ilvl="5" w:tplc="B0460324">
      <w:start w:val="1"/>
      <w:numFmt w:val="decimal"/>
      <w:lvlText w:val="%6."/>
      <w:lvlJc w:val="left"/>
      <w:pPr>
        <w:ind w:left="2160" w:firstLine="0"/>
      </w:pPr>
    </w:lvl>
    <w:lvl w:ilvl="6" w:tplc="CEA8B524">
      <w:start w:val="1"/>
      <w:numFmt w:val="decimal"/>
      <w:lvlText w:val="%7."/>
      <w:lvlJc w:val="left"/>
      <w:pPr>
        <w:ind w:left="2520" w:firstLine="0"/>
      </w:pPr>
    </w:lvl>
    <w:lvl w:ilvl="7" w:tplc="AE48933C">
      <w:start w:val="1"/>
      <w:numFmt w:val="decimal"/>
      <w:lvlText w:val="%8."/>
      <w:lvlJc w:val="left"/>
      <w:pPr>
        <w:ind w:left="2880" w:firstLine="0"/>
      </w:pPr>
    </w:lvl>
    <w:lvl w:ilvl="8" w:tplc="F3FE1692">
      <w:start w:val="1"/>
      <w:numFmt w:val="decimal"/>
      <w:lvlText w:val="%9."/>
      <w:lvlJc w:val="left"/>
      <w:pPr>
        <w:ind w:left="3240" w:firstLine="0"/>
      </w:pPr>
    </w:lvl>
  </w:abstractNum>
  <w:abstractNum w:abstractNumId="16" w15:restartNumberingAfterBreak="0">
    <w:nsid w:val="3B9F02FA"/>
    <w:multiLevelType w:val="hybridMultilevel"/>
    <w:tmpl w:val="CC5A0CEE"/>
    <w:name w:val="Numbered list 2"/>
    <w:lvl w:ilvl="0" w:tplc="61F8FEA6">
      <w:start w:val="1"/>
      <w:numFmt w:val="lowerLetter"/>
      <w:lvlText w:val="%1"/>
      <w:lvlJc w:val="left"/>
      <w:pPr>
        <w:ind w:left="360" w:firstLine="0"/>
      </w:pPr>
    </w:lvl>
    <w:lvl w:ilvl="1" w:tplc="EAB4A25A">
      <w:start w:val="1"/>
      <w:numFmt w:val="decimal"/>
      <w:suff w:val="space"/>
      <w:lvlText w:val="Part %2:"/>
      <w:lvlJc w:val="left"/>
      <w:pPr>
        <w:ind w:left="0" w:firstLine="0"/>
      </w:pPr>
    </w:lvl>
    <w:lvl w:ilvl="2" w:tplc="DD000B88">
      <w:start w:val="1"/>
      <w:numFmt w:val="decimal"/>
      <w:suff w:val="space"/>
      <w:lvlText w:val="Step %3:"/>
      <w:lvlJc w:val="left"/>
      <w:pPr>
        <w:ind w:left="0" w:firstLine="0"/>
      </w:pPr>
    </w:lvl>
    <w:lvl w:ilvl="3" w:tplc="C748C7E6">
      <w:start w:val="1"/>
      <w:numFmt w:val="none"/>
      <w:suff w:val="nothing"/>
      <w:lvlText w:val=""/>
      <w:lvlJc w:val="left"/>
      <w:pPr>
        <w:ind w:left="0" w:firstLine="0"/>
      </w:pPr>
    </w:lvl>
    <w:lvl w:ilvl="4" w:tplc="659A5B88">
      <w:start w:val="1"/>
      <w:numFmt w:val="none"/>
      <w:suff w:val="nothing"/>
      <w:lvlText w:val=""/>
      <w:lvlJc w:val="left"/>
      <w:pPr>
        <w:ind w:left="0" w:firstLine="0"/>
      </w:pPr>
    </w:lvl>
    <w:lvl w:ilvl="5" w:tplc="019E853E">
      <w:start w:val="1"/>
      <w:numFmt w:val="none"/>
      <w:suff w:val="nothing"/>
      <w:lvlText w:val=""/>
      <w:lvlJc w:val="left"/>
      <w:pPr>
        <w:ind w:left="0" w:firstLine="0"/>
      </w:pPr>
    </w:lvl>
    <w:lvl w:ilvl="6" w:tplc="1F08F5F0">
      <w:start w:val="1"/>
      <w:numFmt w:val="none"/>
      <w:suff w:val="nothing"/>
      <w:lvlText w:val=""/>
      <w:lvlJc w:val="left"/>
      <w:pPr>
        <w:ind w:left="0" w:firstLine="0"/>
      </w:pPr>
    </w:lvl>
    <w:lvl w:ilvl="7" w:tplc="815C47F4">
      <w:start w:val="1"/>
      <w:numFmt w:val="none"/>
      <w:suff w:val="nothing"/>
      <w:lvlText w:val=""/>
      <w:lvlJc w:val="left"/>
      <w:pPr>
        <w:ind w:left="0" w:firstLine="0"/>
      </w:pPr>
    </w:lvl>
    <w:lvl w:ilvl="8" w:tplc="E348CCF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7" w15:restartNumberingAfterBreak="0">
    <w:nsid w:val="44890FCA"/>
    <w:multiLevelType w:val="multilevel"/>
    <w:tmpl w:val="AE2EA77A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Step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1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4D782BC0"/>
    <w:multiLevelType w:val="hybridMultilevel"/>
    <w:tmpl w:val="2F646250"/>
    <w:name w:val="Numbered list 7"/>
    <w:lvl w:ilvl="0" w:tplc="F7541086">
      <w:start w:val="2"/>
      <w:numFmt w:val="decimal"/>
      <w:suff w:val="space"/>
      <w:lvlText w:val="Part %1:  "/>
      <w:lvlJc w:val="left"/>
      <w:pPr>
        <w:ind w:left="0" w:firstLine="0"/>
      </w:pPr>
    </w:lvl>
    <w:lvl w:ilvl="1" w:tplc="47C26A94">
      <w:start w:val="1"/>
      <w:numFmt w:val="decimal"/>
      <w:lvlText w:val="%2."/>
      <w:lvlJc w:val="left"/>
      <w:pPr>
        <w:ind w:left="720" w:firstLine="0"/>
      </w:pPr>
    </w:lvl>
    <w:lvl w:ilvl="2" w:tplc="3A4E2AA6">
      <w:start w:val="1"/>
      <w:numFmt w:val="decimal"/>
      <w:lvlText w:val="%3."/>
      <w:lvlJc w:val="left"/>
      <w:pPr>
        <w:ind w:left="1080" w:firstLine="0"/>
      </w:pPr>
    </w:lvl>
    <w:lvl w:ilvl="3" w:tplc="8C423740">
      <w:start w:val="1"/>
      <w:numFmt w:val="decimal"/>
      <w:lvlText w:val="%4."/>
      <w:lvlJc w:val="left"/>
      <w:pPr>
        <w:ind w:left="1440" w:firstLine="0"/>
      </w:pPr>
    </w:lvl>
    <w:lvl w:ilvl="4" w:tplc="D8E8C7B8">
      <w:start w:val="1"/>
      <w:numFmt w:val="decimal"/>
      <w:lvlText w:val="%5."/>
      <w:lvlJc w:val="left"/>
      <w:pPr>
        <w:ind w:left="1800" w:firstLine="0"/>
      </w:pPr>
    </w:lvl>
    <w:lvl w:ilvl="5" w:tplc="8B8CE988">
      <w:start w:val="1"/>
      <w:numFmt w:val="decimal"/>
      <w:lvlText w:val="%6."/>
      <w:lvlJc w:val="left"/>
      <w:pPr>
        <w:ind w:left="2160" w:firstLine="0"/>
      </w:pPr>
    </w:lvl>
    <w:lvl w:ilvl="6" w:tplc="8D7AE224">
      <w:start w:val="1"/>
      <w:numFmt w:val="decimal"/>
      <w:lvlText w:val="%7."/>
      <w:lvlJc w:val="left"/>
      <w:pPr>
        <w:ind w:left="2520" w:firstLine="0"/>
      </w:pPr>
    </w:lvl>
    <w:lvl w:ilvl="7" w:tplc="10387000">
      <w:start w:val="1"/>
      <w:numFmt w:val="decimal"/>
      <w:lvlText w:val="%8."/>
      <w:lvlJc w:val="left"/>
      <w:pPr>
        <w:ind w:left="2880" w:firstLine="0"/>
      </w:pPr>
    </w:lvl>
    <w:lvl w:ilvl="8" w:tplc="4CDAD31E">
      <w:start w:val="1"/>
      <w:numFmt w:val="decimal"/>
      <w:lvlText w:val="%9."/>
      <w:lvlJc w:val="left"/>
      <w:pPr>
        <w:ind w:left="3240" w:firstLine="0"/>
      </w:pPr>
    </w:lvl>
  </w:abstractNum>
  <w:abstractNum w:abstractNumId="20" w15:restartNumberingAfterBreak="0">
    <w:nsid w:val="4F1E6C11"/>
    <w:multiLevelType w:val="hybridMultilevel"/>
    <w:tmpl w:val="5EEE2512"/>
    <w:lvl w:ilvl="0" w:tplc="3E70BCB8">
      <w:start w:val="1"/>
      <w:numFmt w:val="ordinal"/>
      <w:suff w:val="space"/>
      <w:lvlText w:val="%1 Adım: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713AFB"/>
    <w:multiLevelType w:val="hybridMultilevel"/>
    <w:tmpl w:val="202474E0"/>
    <w:lvl w:ilvl="0" w:tplc="569ABCF6">
      <w:start w:val="1"/>
      <w:numFmt w:val="ordinal"/>
      <w:suff w:val="space"/>
      <w:lvlText w:val="%1 Adım:"/>
      <w:lvlJc w:val="left"/>
      <w:pPr>
        <w:ind w:left="0" w:firstLine="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00377D"/>
    <w:multiLevelType w:val="hybridMultilevel"/>
    <w:tmpl w:val="EDD24884"/>
    <w:name w:val="Numbered list 8"/>
    <w:lvl w:ilvl="0" w:tplc="5CFC828E">
      <w:start w:val="3"/>
      <w:numFmt w:val="decimal"/>
      <w:suff w:val="space"/>
      <w:lvlText w:val="Part %1:  "/>
      <w:lvlJc w:val="left"/>
      <w:pPr>
        <w:ind w:left="0" w:firstLine="0"/>
      </w:pPr>
    </w:lvl>
    <w:lvl w:ilvl="1" w:tplc="16C61322">
      <w:start w:val="1"/>
      <w:numFmt w:val="decimal"/>
      <w:lvlText w:val="%2."/>
      <w:lvlJc w:val="left"/>
      <w:pPr>
        <w:ind w:left="720" w:firstLine="0"/>
      </w:pPr>
    </w:lvl>
    <w:lvl w:ilvl="2" w:tplc="788608A8">
      <w:start w:val="1"/>
      <w:numFmt w:val="decimal"/>
      <w:lvlText w:val="%3."/>
      <w:lvlJc w:val="left"/>
      <w:pPr>
        <w:ind w:left="1080" w:firstLine="0"/>
      </w:pPr>
    </w:lvl>
    <w:lvl w:ilvl="3" w:tplc="654A5FBA">
      <w:start w:val="1"/>
      <w:numFmt w:val="decimal"/>
      <w:lvlText w:val="%4."/>
      <w:lvlJc w:val="left"/>
      <w:pPr>
        <w:ind w:left="1440" w:firstLine="0"/>
      </w:pPr>
    </w:lvl>
    <w:lvl w:ilvl="4" w:tplc="D4A4176E">
      <w:start w:val="1"/>
      <w:numFmt w:val="decimal"/>
      <w:lvlText w:val="%5."/>
      <w:lvlJc w:val="left"/>
      <w:pPr>
        <w:ind w:left="1800" w:firstLine="0"/>
      </w:pPr>
    </w:lvl>
    <w:lvl w:ilvl="5" w:tplc="56FECBA2">
      <w:start w:val="1"/>
      <w:numFmt w:val="decimal"/>
      <w:lvlText w:val="%6."/>
      <w:lvlJc w:val="left"/>
      <w:pPr>
        <w:ind w:left="2160" w:firstLine="0"/>
      </w:pPr>
    </w:lvl>
    <w:lvl w:ilvl="6" w:tplc="A8962AF6">
      <w:start w:val="1"/>
      <w:numFmt w:val="decimal"/>
      <w:lvlText w:val="%7."/>
      <w:lvlJc w:val="left"/>
      <w:pPr>
        <w:ind w:left="2520" w:firstLine="0"/>
      </w:pPr>
    </w:lvl>
    <w:lvl w:ilvl="7" w:tplc="6E6A618E">
      <w:start w:val="1"/>
      <w:numFmt w:val="decimal"/>
      <w:lvlText w:val="%8."/>
      <w:lvlJc w:val="left"/>
      <w:pPr>
        <w:ind w:left="2880" w:firstLine="0"/>
      </w:pPr>
    </w:lvl>
    <w:lvl w:ilvl="8" w:tplc="EC145012">
      <w:start w:val="1"/>
      <w:numFmt w:val="decimal"/>
      <w:lvlText w:val="%9."/>
      <w:lvlJc w:val="left"/>
      <w:pPr>
        <w:ind w:left="3240" w:firstLine="0"/>
      </w:pPr>
    </w:lvl>
  </w:abstractNum>
  <w:abstractNum w:abstractNumId="23" w15:restartNumberingAfterBreak="0">
    <w:nsid w:val="61E96D81"/>
    <w:multiLevelType w:val="multilevel"/>
    <w:tmpl w:val="A84CE81A"/>
    <w:name w:val="Numbered list 3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Step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24" w15:restartNumberingAfterBreak="0">
    <w:nsid w:val="6D302061"/>
    <w:multiLevelType w:val="multilevel"/>
    <w:tmpl w:val="DF78800E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Step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25" w15:restartNumberingAfterBreak="0">
    <w:nsid w:val="70A8288A"/>
    <w:multiLevelType w:val="multilevel"/>
    <w:tmpl w:val="035E88B8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Step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26" w15:restartNumberingAfterBreak="0">
    <w:nsid w:val="71871FE0"/>
    <w:multiLevelType w:val="hybridMultilevel"/>
    <w:tmpl w:val="1B2E3B7E"/>
    <w:lvl w:ilvl="0" w:tplc="C6DED38C">
      <w:start w:val="1"/>
      <w:numFmt w:val="decimal"/>
      <w:pStyle w:val="Balk2"/>
      <w:suff w:val="space"/>
      <w:lvlText w:val="Bölüm %1:"/>
      <w:lvlJc w:val="left"/>
      <w:pPr>
        <w:ind w:left="0" w:firstLine="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9F1CDE"/>
    <w:multiLevelType w:val="multilevel"/>
    <w:tmpl w:val="B3C878F6"/>
    <w:lvl w:ilvl="0">
      <w:numFmt w:val="bullet"/>
      <w:lvlText w:val=""/>
      <w:lvlJc w:val="left"/>
      <w:pPr>
        <w:ind w:left="360" w:firstLine="0"/>
      </w:pPr>
      <w:rPr>
        <w:rFonts w:ascii="Symbol" w:hAnsi="Symbol" w:cs="Symbol" w:hint="default"/>
      </w:rPr>
    </w:lvl>
    <w:lvl w:ilvl="1">
      <w:start w:val="1"/>
      <w:numFmt w:val="decimal"/>
      <w:suff w:val="space"/>
      <w:lvlText w:val="Step %1.%2:  "/>
      <w:lvlJc w:val="left"/>
      <w:pPr>
        <w:ind w:left="0" w:firstLine="0"/>
      </w:pPr>
      <w:rPr>
        <w:rFonts w:hint="default"/>
      </w:rPr>
    </w:lvl>
    <w:lvl w:ilvl="2">
      <w:start w:val="1"/>
      <w:numFmt w:val="ordinal"/>
      <w:suff w:val="space"/>
      <w:lvlText w:val="%3 Adım:"/>
      <w:lvlJc w:val="left"/>
      <w:pPr>
        <w:ind w:left="567" w:hanging="207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72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firstLine="0"/>
      </w:pPr>
      <w:rPr>
        <w:rFonts w:hint="default"/>
      </w:rPr>
    </w:lvl>
  </w:abstractNum>
  <w:abstractNum w:abstractNumId="28" w15:restartNumberingAfterBreak="0">
    <w:nsid w:val="7AE610B6"/>
    <w:multiLevelType w:val="hybridMultilevel"/>
    <w:tmpl w:val="7EF266DC"/>
    <w:lvl w:ilvl="0" w:tplc="A6F81C26">
      <w:start w:val="1"/>
      <w:numFmt w:val="lowerLetter"/>
      <w:lvlText w:val="%1"/>
      <w:lvlJc w:val="left"/>
      <w:pPr>
        <w:ind w:left="360" w:firstLine="0"/>
      </w:pPr>
    </w:lvl>
    <w:lvl w:ilvl="1" w:tplc="5FD02792">
      <w:start w:val="1"/>
      <w:numFmt w:val="decimal"/>
      <w:suff w:val="space"/>
      <w:lvlText w:val="Part %2:"/>
      <w:lvlJc w:val="left"/>
      <w:pPr>
        <w:ind w:left="0" w:firstLine="0"/>
      </w:pPr>
    </w:lvl>
    <w:lvl w:ilvl="2" w:tplc="958C86B6">
      <w:start w:val="1"/>
      <w:numFmt w:val="decimal"/>
      <w:suff w:val="space"/>
      <w:lvlText w:val="Step %3:"/>
      <w:lvlJc w:val="left"/>
      <w:pPr>
        <w:ind w:left="0" w:firstLine="0"/>
      </w:pPr>
    </w:lvl>
    <w:lvl w:ilvl="3" w:tplc="864A343C">
      <w:start w:val="1"/>
      <w:numFmt w:val="none"/>
      <w:suff w:val="nothing"/>
      <w:lvlText w:val=""/>
      <w:lvlJc w:val="left"/>
      <w:pPr>
        <w:ind w:left="0" w:firstLine="0"/>
      </w:pPr>
    </w:lvl>
    <w:lvl w:ilvl="4" w:tplc="4F24A682">
      <w:start w:val="1"/>
      <w:numFmt w:val="none"/>
      <w:suff w:val="nothing"/>
      <w:lvlText w:val=""/>
      <w:lvlJc w:val="left"/>
      <w:pPr>
        <w:ind w:left="0" w:firstLine="0"/>
      </w:pPr>
    </w:lvl>
    <w:lvl w:ilvl="5" w:tplc="54B410A4">
      <w:start w:val="1"/>
      <w:numFmt w:val="none"/>
      <w:suff w:val="nothing"/>
      <w:lvlText w:val=""/>
      <w:lvlJc w:val="left"/>
      <w:pPr>
        <w:ind w:left="0" w:firstLine="0"/>
      </w:pPr>
    </w:lvl>
    <w:lvl w:ilvl="6" w:tplc="C6FC2EBA">
      <w:start w:val="1"/>
      <w:numFmt w:val="none"/>
      <w:suff w:val="nothing"/>
      <w:lvlText w:val=""/>
      <w:lvlJc w:val="left"/>
      <w:pPr>
        <w:ind w:left="0" w:firstLine="0"/>
      </w:pPr>
    </w:lvl>
    <w:lvl w:ilvl="7" w:tplc="EF7E7700">
      <w:start w:val="1"/>
      <w:numFmt w:val="none"/>
      <w:suff w:val="nothing"/>
      <w:lvlText w:val=""/>
      <w:lvlJc w:val="left"/>
      <w:pPr>
        <w:ind w:left="0" w:firstLine="0"/>
      </w:pPr>
    </w:lvl>
    <w:lvl w:ilvl="8" w:tplc="BF8275E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9" w15:restartNumberingAfterBreak="0">
    <w:nsid w:val="7E4E52CA"/>
    <w:multiLevelType w:val="hybridMultilevel"/>
    <w:tmpl w:val="A0B267DA"/>
    <w:lvl w:ilvl="0" w:tplc="A5F8A60E">
      <w:start w:val="1"/>
      <w:numFmt w:val="ordinal"/>
      <w:lvlText w:val="%1 Adım: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289209">
    <w:abstractNumId w:val="18"/>
  </w:num>
  <w:num w:numId="2" w16cid:durableId="215970770">
    <w:abstractNumId w:val="9"/>
    <w:lvlOverride w:ilvl="0">
      <w:lvl w:ilvl="0">
        <w:start w:val="1"/>
        <w:numFmt w:val="decimal"/>
        <w:pStyle w:val="Balk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Balk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527641793">
    <w:abstractNumId w:val="7"/>
  </w:num>
  <w:num w:numId="4" w16cid:durableId="940066449">
    <w:abstractNumId w:val="9"/>
    <w:lvlOverride w:ilvl="0">
      <w:startOverride w:val="1"/>
      <w:lvl w:ilvl="0">
        <w:start w:val="1"/>
        <w:numFmt w:val="decimal"/>
        <w:pStyle w:val="Balk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Balk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173884997">
    <w:abstractNumId w:val="9"/>
    <w:lvlOverride w:ilvl="0">
      <w:lvl w:ilvl="0">
        <w:start w:val="1"/>
        <w:numFmt w:val="none"/>
        <w:pStyle w:val="Balk1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Part %2: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Balk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6" w16cid:durableId="1217207014">
    <w:abstractNumId w:val="2"/>
  </w:num>
  <w:num w:numId="7" w16cid:durableId="2140607165">
    <w:abstractNumId w:val="3"/>
  </w:num>
  <w:num w:numId="8" w16cid:durableId="366640829">
    <w:abstractNumId w:val="10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706832400">
    <w:abstractNumId w:val="9"/>
  </w:num>
  <w:num w:numId="10" w16cid:durableId="1149904335">
    <w:abstractNumId w:val="4"/>
  </w:num>
  <w:num w:numId="11" w16cid:durableId="1690640297">
    <w:abstractNumId w:val="16"/>
  </w:num>
  <w:num w:numId="12" w16cid:durableId="843860000">
    <w:abstractNumId w:val="23"/>
  </w:num>
  <w:num w:numId="13" w16cid:durableId="331684650">
    <w:abstractNumId w:val="15"/>
  </w:num>
  <w:num w:numId="14" w16cid:durableId="1625572323">
    <w:abstractNumId w:val="6"/>
  </w:num>
  <w:num w:numId="15" w16cid:durableId="1549951202">
    <w:abstractNumId w:val="19"/>
  </w:num>
  <w:num w:numId="16" w16cid:durableId="1504930701">
    <w:abstractNumId w:val="22"/>
  </w:num>
  <w:num w:numId="17" w16cid:durableId="164907489">
    <w:abstractNumId w:val="5"/>
  </w:num>
  <w:num w:numId="18" w16cid:durableId="80571337">
    <w:abstractNumId w:val="24"/>
  </w:num>
  <w:num w:numId="19" w16cid:durableId="1306159440">
    <w:abstractNumId w:val="8"/>
  </w:num>
  <w:num w:numId="20" w16cid:durableId="399904734">
    <w:abstractNumId w:val="13"/>
  </w:num>
  <w:num w:numId="21" w16cid:durableId="729227974">
    <w:abstractNumId w:val="17"/>
  </w:num>
  <w:num w:numId="22" w16cid:durableId="197857368">
    <w:abstractNumId w:val="27"/>
  </w:num>
  <w:num w:numId="23" w16cid:durableId="316223880">
    <w:abstractNumId w:val="28"/>
  </w:num>
  <w:num w:numId="24" w16cid:durableId="1997873465">
    <w:abstractNumId w:val="25"/>
  </w:num>
  <w:num w:numId="25" w16cid:durableId="1885024542">
    <w:abstractNumId w:val="14"/>
  </w:num>
  <w:num w:numId="26" w16cid:durableId="514805849">
    <w:abstractNumId w:val="26"/>
  </w:num>
  <w:num w:numId="27" w16cid:durableId="573511558">
    <w:abstractNumId w:val="11"/>
  </w:num>
  <w:num w:numId="28" w16cid:durableId="2022780269">
    <w:abstractNumId w:val="12"/>
  </w:num>
  <w:num w:numId="29" w16cid:durableId="172500628">
    <w:abstractNumId w:val="21"/>
  </w:num>
  <w:num w:numId="30" w16cid:durableId="1884292242">
    <w:abstractNumId w:val="29"/>
  </w:num>
  <w:num w:numId="31" w16cid:durableId="1273584511">
    <w:abstractNumId w:val="20"/>
  </w:num>
  <w:num w:numId="32" w16cid:durableId="2064674682">
    <w:abstractNumId w:val="1"/>
  </w:num>
  <w:num w:numId="33" w16cid:durableId="927157442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623"/>
    <w:rsid w:val="00001BDF"/>
    <w:rsid w:val="0000380F"/>
    <w:rsid w:val="00004175"/>
    <w:rsid w:val="000059C9"/>
    <w:rsid w:val="00006FA4"/>
    <w:rsid w:val="00012C22"/>
    <w:rsid w:val="000132D2"/>
    <w:rsid w:val="000160F7"/>
    <w:rsid w:val="00016D5B"/>
    <w:rsid w:val="00016F30"/>
    <w:rsid w:val="0002047C"/>
    <w:rsid w:val="00021812"/>
    <w:rsid w:val="00021B9A"/>
    <w:rsid w:val="000242D6"/>
    <w:rsid w:val="00024EE5"/>
    <w:rsid w:val="000250F9"/>
    <w:rsid w:val="00025656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321E"/>
    <w:rsid w:val="00067A67"/>
    <w:rsid w:val="00070C16"/>
    <w:rsid w:val="00075EA9"/>
    <w:rsid w:val="000769CF"/>
    <w:rsid w:val="000815D8"/>
    <w:rsid w:val="00081F20"/>
    <w:rsid w:val="00084C99"/>
    <w:rsid w:val="00085CC6"/>
    <w:rsid w:val="00086130"/>
    <w:rsid w:val="00090C07"/>
    <w:rsid w:val="0009147A"/>
    <w:rsid w:val="00091E8D"/>
    <w:rsid w:val="0009378D"/>
    <w:rsid w:val="00097163"/>
    <w:rsid w:val="000A22C8"/>
    <w:rsid w:val="000A68D6"/>
    <w:rsid w:val="000B2344"/>
    <w:rsid w:val="000B7DE5"/>
    <w:rsid w:val="000C2118"/>
    <w:rsid w:val="000C6425"/>
    <w:rsid w:val="000C6E6E"/>
    <w:rsid w:val="000C7B7D"/>
    <w:rsid w:val="000D55B4"/>
    <w:rsid w:val="000E637C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63B9"/>
    <w:rsid w:val="00107B2B"/>
    <w:rsid w:val="00112AC5"/>
    <w:rsid w:val="001133DD"/>
    <w:rsid w:val="001154AB"/>
    <w:rsid w:val="00120CBE"/>
    <w:rsid w:val="00121BAE"/>
    <w:rsid w:val="00125806"/>
    <w:rsid w:val="001261C4"/>
    <w:rsid w:val="00130A20"/>
    <w:rsid w:val="001314FB"/>
    <w:rsid w:val="0013230A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30A4"/>
    <w:rsid w:val="001747D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2778"/>
    <w:rsid w:val="001A3CC7"/>
    <w:rsid w:val="001A67A4"/>
    <w:rsid w:val="001A69AC"/>
    <w:rsid w:val="001B67D8"/>
    <w:rsid w:val="001B6F95"/>
    <w:rsid w:val="001C05A1"/>
    <w:rsid w:val="001C1D9E"/>
    <w:rsid w:val="001C3A47"/>
    <w:rsid w:val="001C5998"/>
    <w:rsid w:val="001C7C3B"/>
    <w:rsid w:val="001D5B6F"/>
    <w:rsid w:val="001E0AB8"/>
    <w:rsid w:val="001E38E0"/>
    <w:rsid w:val="001E4E72"/>
    <w:rsid w:val="001E62B3"/>
    <w:rsid w:val="001E6424"/>
    <w:rsid w:val="001E7695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27144"/>
    <w:rsid w:val="00231DCA"/>
    <w:rsid w:val="00235792"/>
    <w:rsid w:val="00242E3A"/>
    <w:rsid w:val="00246492"/>
    <w:rsid w:val="002506CF"/>
    <w:rsid w:val="0025107F"/>
    <w:rsid w:val="00260CD4"/>
    <w:rsid w:val="0026184F"/>
    <w:rsid w:val="00261BD0"/>
    <w:rsid w:val="002639D8"/>
    <w:rsid w:val="00265F77"/>
    <w:rsid w:val="00266C83"/>
    <w:rsid w:val="00270FCC"/>
    <w:rsid w:val="002768DC"/>
    <w:rsid w:val="002812C1"/>
    <w:rsid w:val="00283868"/>
    <w:rsid w:val="00292EF0"/>
    <w:rsid w:val="00294C8F"/>
    <w:rsid w:val="002A0B2E"/>
    <w:rsid w:val="002A0DC1"/>
    <w:rsid w:val="002A6C56"/>
    <w:rsid w:val="002C04C4"/>
    <w:rsid w:val="002C090C"/>
    <w:rsid w:val="002C1243"/>
    <w:rsid w:val="002C1815"/>
    <w:rsid w:val="002C3A5E"/>
    <w:rsid w:val="002C475E"/>
    <w:rsid w:val="002C47DC"/>
    <w:rsid w:val="002C6AD6"/>
    <w:rsid w:val="002D6C2A"/>
    <w:rsid w:val="002D7A86"/>
    <w:rsid w:val="002E392E"/>
    <w:rsid w:val="002F45FF"/>
    <w:rsid w:val="002F66D3"/>
    <w:rsid w:val="002F6D17"/>
    <w:rsid w:val="003006C7"/>
    <w:rsid w:val="00302887"/>
    <w:rsid w:val="003056EB"/>
    <w:rsid w:val="003071FF"/>
    <w:rsid w:val="00310652"/>
    <w:rsid w:val="00311065"/>
    <w:rsid w:val="0031371D"/>
    <w:rsid w:val="0031789F"/>
    <w:rsid w:val="00320788"/>
    <w:rsid w:val="00322A8D"/>
    <w:rsid w:val="003233A3"/>
    <w:rsid w:val="00326C61"/>
    <w:rsid w:val="00334C33"/>
    <w:rsid w:val="0034218C"/>
    <w:rsid w:val="00342A68"/>
    <w:rsid w:val="0034455D"/>
    <w:rsid w:val="0034604B"/>
    <w:rsid w:val="00346A1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946F0"/>
    <w:rsid w:val="003A19DC"/>
    <w:rsid w:val="003A1B45"/>
    <w:rsid w:val="003A220C"/>
    <w:rsid w:val="003B23D5"/>
    <w:rsid w:val="003B256A"/>
    <w:rsid w:val="003B3439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2469"/>
    <w:rsid w:val="003D6EF1"/>
    <w:rsid w:val="003E0425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1CF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4FAB"/>
    <w:rsid w:val="00475444"/>
    <w:rsid w:val="00476BA9"/>
    <w:rsid w:val="00481650"/>
    <w:rsid w:val="004936C2"/>
    <w:rsid w:val="0049379C"/>
    <w:rsid w:val="004A1CA0"/>
    <w:rsid w:val="004A22E9"/>
    <w:rsid w:val="004A3E6B"/>
    <w:rsid w:val="004A4ACD"/>
    <w:rsid w:val="004A4F03"/>
    <w:rsid w:val="004A506C"/>
    <w:rsid w:val="004A5BC5"/>
    <w:rsid w:val="004B023D"/>
    <w:rsid w:val="004C0909"/>
    <w:rsid w:val="004C3F97"/>
    <w:rsid w:val="004C567C"/>
    <w:rsid w:val="004D01F2"/>
    <w:rsid w:val="004D2CED"/>
    <w:rsid w:val="004D3339"/>
    <w:rsid w:val="004D353F"/>
    <w:rsid w:val="004D36D7"/>
    <w:rsid w:val="004D682B"/>
    <w:rsid w:val="004D70D3"/>
    <w:rsid w:val="004E6152"/>
    <w:rsid w:val="004F26B3"/>
    <w:rsid w:val="004F344A"/>
    <w:rsid w:val="004F4EC3"/>
    <w:rsid w:val="00504ED4"/>
    <w:rsid w:val="00506A74"/>
    <w:rsid w:val="00510639"/>
    <w:rsid w:val="00511791"/>
    <w:rsid w:val="005139BE"/>
    <w:rsid w:val="00516142"/>
    <w:rsid w:val="0051681C"/>
    <w:rsid w:val="005174F0"/>
    <w:rsid w:val="00520027"/>
    <w:rsid w:val="0052093C"/>
    <w:rsid w:val="00521B31"/>
    <w:rsid w:val="00522469"/>
    <w:rsid w:val="00523180"/>
    <w:rsid w:val="0052400A"/>
    <w:rsid w:val="0052712A"/>
    <w:rsid w:val="00536277"/>
    <w:rsid w:val="00536F43"/>
    <w:rsid w:val="005510BA"/>
    <w:rsid w:val="005538C8"/>
    <w:rsid w:val="00554B4E"/>
    <w:rsid w:val="00556C02"/>
    <w:rsid w:val="00561BB2"/>
    <w:rsid w:val="00563249"/>
    <w:rsid w:val="00566ED3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067D"/>
    <w:rsid w:val="005D2B29"/>
    <w:rsid w:val="005D354A"/>
    <w:rsid w:val="005D3E53"/>
    <w:rsid w:val="005D506C"/>
    <w:rsid w:val="005E3235"/>
    <w:rsid w:val="005E4176"/>
    <w:rsid w:val="005E4876"/>
    <w:rsid w:val="005E65B5"/>
    <w:rsid w:val="005E7A62"/>
    <w:rsid w:val="005F0301"/>
    <w:rsid w:val="005F3AE9"/>
    <w:rsid w:val="006007BB"/>
    <w:rsid w:val="00601DC0"/>
    <w:rsid w:val="006034CB"/>
    <w:rsid w:val="00603503"/>
    <w:rsid w:val="00603C52"/>
    <w:rsid w:val="0061198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2F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7BF"/>
    <w:rsid w:val="00705FEC"/>
    <w:rsid w:val="00707A93"/>
    <w:rsid w:val="00710659"/>
    <w:rsid w:val="0071147A"/>
    <w:rsid w:val="00711812"/>
    <w:rsid w:val="0071185D"/>
    <w:rsid w:val="007130E0"/>
    <w:rsid w:val="00721E01"/>
    <w:rsid w:val="007222AD"/>
    <w:rsid w:val="007267CF"/>
    <w:rsid w:val="00727A50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2AB3"/>
    <w:rsid w:val="007636C2"/>
    <w:rsid w:val="00763D8B"/>
    <w:rsid w:val="007657F6"/>
    <w:rsid w:val="00765B4D"/>
    <w:rsid w:val="00765E47"/>
    <w:rsid w:val="0077125A"/>
    <w:rsid w:val="0078405B"/>
    <w:rsid w:val="00784954"/>
    <w:rsid w:val="00786F58"/>
    <w:rsid w:val="00787CC1"/>
    <w:rsid w:val="00790BF8"/>
    <w:rsid w:val="00792F4E"/>
    <w:rsid w:val="0079398D"/>
    <w:rsid w:val="00796C25"/>
    <w:rsid w:val="007A287C"/>
    <w:rsid w:val="007A3B2A"/>
    <w:rsid w:val="007A3D7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487"/>
    <w:rsid w:val="00816F0C"/>
    <w:rsid w:val="0082211C"/>
    <w:rsid w:val="0082243D"/>
    <w:rsid w:val="00824295"/>
    <w:rsid w:val="00827868"/>
    <w:rsid w:val="00827A65"/>
    <w:rsid w:val="00830473"/>
    <w:rsid w:val="008313F3"/>
    <w:rsid w:val="008402F2"/>
    <w:rsid w:val="00840469"/>
    <w:rsid w:val="008405BB"/>
    <w:rsid w:val="00844AE7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232"/>
    <w:rsid w:val="0089532C"/>
    <w:rsid w:val="00896165"/>
    <w:rsid w:val="00896681"/>
    <w:rsid w:val="008A2749"/>
    <w:rsid w:val="008A3A90"/>
    <w:rsid w:val="008B06D4"/>
    <w:rsid w:val="008B385B"/>
    <w:rsid w:val="008B4F20"/>
    <w:rsid w:val="008B68E7"/>
    <w:rsid w:val="008B7FFD"/>
    <w:rsid w:val="008C08BF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8F540E"/>
    <w:rsid w:val="0090062A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5EE"/>
    <w:rsid w:val="009309F5"/>
    <w:rsid w:val="00933237"/>
    <w:rsid w:val="00933F28"/>
    <w:rsid w:val="00936F06"/>
    <w:rsid w:val="009400C3"/>
    <w:rsid w:val="00942299"/>
    <w:rsid w:val="009453F7"/>
    <w:rsid w:val="009476C0"/>
    <w:rsid w:val="00963BB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A6FE8"/>
    <w:rsid w:val="009B341C"/>
    <w:rsid w:val="009B5747"/>
    <w:rsid w:val="009C0B81"/>
    <w:rsid w:val="009C3182"/>
    <w:rsid w:val="009D2C27"/>
    <w:rsid w:val="009D2FE3"/>
    <w:rsid w:val="009D503E"/>
    <w:rsid w:val="009D5CDD"/>
    <w:rsid w:val="009E2309"/>
    <w:rsid w:val="009E42B9"/>
    <w:rsid w:val="009E4E17"/>
    <w:rsid w:val="009E54B9"/>
    <w:rsid w:val="009E6A94"/>
    <w:rsid w:val="009F4C2E"/>
    <w:rsid w:val="009F607D"/>
    <w:rsid w:val="00A014A3"/>
    <w:rsid w:val="00A027CC"/>
    <w:rsid w:val="00A0412D"/>
    <w:rsid w:val="00A15DF0"/>
    <w:rsid w:val="00A21211"/>
    <w:rsid w:val="00A30F8A"/>
    <w:rsid w:val="00A324E0"/>
    <w:rsid w:val="00A32EC6"/>
    <w:rsid w:val="00A33890"/>
    <w:rsid w:val="00A34E7F"/>
    <w:rsid w:val="00A46DCA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3B36"/>
    <w:rsid w:val="00A676FF"/>
    <w:rsid w:val="00A67F98"/>
    <w:rsid w:val="00A73EBA"/>
    <w:rsid w:val="00A754B4"/>
    <w:rsid w:val="00A76665"/>
    <w:rsid w:val="00A76749"/>
    <w:rsid w:val="00A807C1"/>
    <w:rsid w:val="00A82658"/>
    <w:rsid w:val="00A83374"/>
    <w:rsid w:val="00A90C10"/>
    <w:rsid w:val="00A96172"/>
    <w:rsid w:val="00A96D52"/>
    <w:rsid w:val="00A97C5F"/>
    <w:rsid w:val="00AA475A"/>
    <w:rsid w:val="00AB0D6A"/>
    <w:rsid w:val="00AB43B3"/>
    <w:rsid w:val="00AB49B9"/>
    <w:rsid w:val="00AB501D"/>
    <w:rsid w:val="00AB5501"/>
    <w:rsid w:val="00AB758A"/>
    <w:rsid w:val="00AC027E"/>
    <w:rsid w:val="00AC05AB"/>
    <w:rsid w:val="00AC1E7E"/>
    <w:rsid w:val="00AC507D"/>
    <w:rsid w:val="00AC5663"/>
    <w:rsid w:val="00AC66E4"/>
    <w:rsid w:val="00AD04F2"/>
    <w:rsid w:val="00AD4578"/>
    <w:rsid w:val="00AD46B9"/>
    <w:rsid w:val="00AD6361"/>
    <w:rsid w:val="00AD67A6"/>
    <w:rsid w:val="00AD68E9"/>
    <w:rsid w:val="00AE47E7"/>
    <w:rsid w:val="00AE56C0"/>
    <w:rsid w:val="00AF7ACC"/>
    <w:rsid w:val="00B00914"/>
    <w:rsid w:val="00B02A8E"/>
    <w:rsid w:val="00B052EE"/>
    <w:rsid w:val="00B1081F"/>
    <w:rsid w:val="00B10DF4"/>
    <w:rsid w:val="00B16623"/>
    <w:rsid w:val="00B168FE"/>
    <w:rsid w:val="00B174D6"/>
    <w:rsid w:val="00B220BA"/>
    <w:rsid w:val="00B2496B"/>
    <w:rsid w:val="00B27499"/>
    <w:rsid w:val="00B3010D"/>
    <w:rsid w:val="00B35151"/>
    <w:rsid w:val="00B368F9"/>
    <w:rsid w:val="00B433F2"/>
    <w:rsid w:val="00B458E8"/>
    <w:rsid w:val="00B5397B"/>
    <w:rsid w:val="00B53EE9"/>
    <w:rsid w:val="00B6183E"/>
    <w:rsid w:val="00B62809"/>
    <w:rsid w:val="00B63E71"/>
    <w:rsid w:val="00B722C9"/>
    <w:rsid w:val="00B72F2A"/>
    <w:rsid w:val="00B74716"/>
    <w:rsid w:val="00B7675A"/>
    <w:rsid w:val="00B81898"/>
    <w:rsid w:val="00B82DED"/>
    <w:rsid w:val="00B83706"/>
    <w:rsid w:val="00B8606B"/>
    <w:rsid w:val="00B87564"/>
    <w:rsid w:val="00B878E7"/>
    <w:rsid w:val="00B879CC"/>
    <w:rsid w:val="00B97278"/>
    <w:rsid w:val="00B97943"/>
    <w:rsid w:val="00BA1D0B"/>
    <w:rsid w:val="00BA2B50"/>
    <w:rsid w:val="00BA529B"/>
    <w:rsid w:val="00BA5FA5"/>
    <w:rsid w:val="00BA6972"/>
    <w:rsid w:val="00BB1E0D"/>
    <w:rsid w:val="00BB26C8"/>
    <w:rsid w:val="00BB4D9B"/>
    <w:rsid w:val="00BB73FF"/>
    <w:rsid w:val="00BB7688"/>
    <w:rsid w:val="00BC7423"/>
    <w:rsid w:val="00BC7CAC"/>
    <w:rsid w:val="00BD2C00"/>
    <w:rsid w:val="00BD6D76"/>
    <w:rsid w:val="00BE18AB"/>
    <w:rsid w:val="00BE56B3"/>
    <w:rsid w:val="00BE676D"/>
    <w:rsid w:val="00BF04E8"/>
    <w:rsid w:val="00BF16BF"/>
    <w:rsid w:val="00BF4D1F"/>
    <w:rsid w:val="00BF76BE"/>
    <w:rsid w:val="00C02A73"/>
    <w:rsid w:val="00C032B3"/>
    <w:rsid w:val="00C03405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537A"/>
    <w:rsid w:val="00C27E37"/>
    <w:rsid w:val="00C32713"/>
    <w:rsid w:val="00C3370D"/>
    <w:rsid w:val="00C351B8"/>
    <w:rsid w:val="00C410D9"/>
    <w:rsid w:val="00C44DB7"/>
    <w:rsid w:val="00C4510A"/>
    <w:rsid w:val="00C47F2E"/>
    <w:rsid w:val="00C52BA6"/>
    <w:rsid w:val="00C54733"/>
    <w:rsid w:val="00C57735"/>
    <w:rsid w:val="00C57A1A"/>
    <w:rsid w:val="00C60BBD"/>
    <w:rsid w:val="00C6258F"/>
    <w:rsid w:val="00C62C41"/>
    <w:rsid w:val="00C63DF6"/>
    <w:rsid w:val="00C63E58"/>
    <w:rsid w:val="00C6495E"/>
    <w:rsid w:val="00C662DF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6F7B"/>
    <w:rsid w:val="00CA2BB2"/>
    <w:rsid w:val="00CA73D5"/>
    <w:rsid w:val="00CB2FC9"/>
    <w:rsid w:val="00CB5068"/>
    <w:rsid w:val="00CB7D2B"/>
    <w:rsid w:val="00CC1B70"/>
    <w:rsid w:val="00CC1C87"/>
    <w:rsid w:val="00CC3000"/>
    <w:rsid w:val="00CC4859"/>
    <w:rsid w:val="00CC7A35"/>
    <w:rsid w:val="00CD072A"/>
    <w:rsid w:val="00CD0E32"/>
    <w:rsid w:val="00CD40B1"/>
    <w:rsid w:val="00CD51E0"/>
    <w:rsid w:val="00CD7F73"/>
    <w:rsid w:val="00CE26C5"/>
    <w:rsid w:val="00CE36AF"/>
    <w:rsid w:val="00CE47F3"/>
    <w:rsid w:val="00CE54DD"/>
    <w:rsid w:val="00CF0DA5"/>
    <w:rsid w:val="00CF149D"/>
    <w:rsid w:val="00CF5D31"/>
    <w:rsid w:val="00CF5F3B"/>
    <w:rsid w:val="00CF7733"/>
    <w:rsid w:val="00CF791A"/>
    <w:rsid w:val="00D00513"/>
    <w:rsid w:val="00D00D7D"/>
    <w:rsid w:val="00D030AE"/>
    <w:rsid w:val="00D11BBA"/>
    <w:rsid w:val="00D139C8"/>
    <w:rsid w:val="00D179AC"/>
    <w:rsid w:val="00D17F81"/>
    <w:rsid w:val="00D26FE8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2E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A4A50"/>
    <w:rsid w:val="00DB1C89"/>
    <w:rsid w:val="00DB3763"/>
    <w:rsid w:val="00DB4029"/>
    <w:rsid w:val="00DB569C"/>
    <w:rsid w:val="00DB58A1"/>
    <w:rsid w:val="00DB5F4D"/>
    <w:rsid w:val="00DB66F2"/>
    <w:rsid w:val="00DB6A09"/>
    <w:rsid w:val="00DB6DA5"/>
    <w:rsid w:val="00DC076B"/>
    <w:rsid w:val="00DC186F"/>
    <w:rsid w:val="00DC252F"/>
    <w:rsid w:val="00DC50EF"/>
    <w:rsid w:val="00DC6050"/>
    <w:rsid w:val="00DC6445"/>
    <w:rsid w:val="00DD35E1"/>
    <w:rsid w:val="00DD43EA"/>
    <w:rsid w:val="00DE6F44"/>
    <w:rsid w:val="00DF1B58"/>
    <w:rsid w:val="00DF4E2D"/>
    <w:rsid w:val="00E009DA"/>
    <w:rsid w:val="00E037D9"/>
    <w:rsid w:val="00E04927"/>
    <w:rsid w:val="00E11A48"/>
    <w:rsid w:val="00E130EB"/>
    <w:rsid w:val="00E162CD"/>
    <w:rsid w:val="00E17FA5"/>
    <w:rsid w:val="00E2012E"/>
    <w:rsid w:val="00E21BFE"/>
    <w:rsid w:val="00E21C88"/>
    <w:rsid w:val="00E223AC"/>
    <w:rsid w:val="00E25A90"/>
    <w:rsid w:val="00E26930"/>
    <w:rsid w:val="00E27257"/>
    <w:rsid w:val="00E27F4F"/>
    <w:rsid w:val="00E33C65"/>
    <w:rsid w:val="00E37E58"/>
    <w:rsid w:val="00E449D0"/>
    <w:rsid w:val="00E44A34"/>
    <w:rsid w:val="00E4506A"/>
    <w:rsid w:val="00E50991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698C"/>
    <w:rsid w:val="00E87D18"/>
    <w:rsid w:val="00E87D62"/>
    <w:rsid w:val="00E97333"/>
    <w:rsid w:val="00EA486E"/>
    <w:rsid w:val="00EA4FA3"/>
    <w:rsid w:val="00EA78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1781A"/>
    <w:rsid w:val="00F2229D"/>
    <w:rsid w:val="00F25ABB"/>
    <w:rsid w:val="00F266F0"/>
    <w:rsid w:val="00F26F62"/>
    <w:rsid w:val="00F27963"/>
    <w:rsid w:val="00F30103"/>
    <w:rsid w:val="00F30446"/>
    <w:rsid w:val="00F314D7"/>
    <w:rsid w:val="00F343A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90665"/>
    <w:rsid w:val="00FA0944"/>
    <w:rsid w:val="00FA0E3D"/>
    <w:rsid w:val="00FA154B"/>
    <w:rsid w:val="00FA1834"/>
    <w:rsid w:val="00FA3811"/>
    <w:rsid w:val="00FA3B9F"/>
    <w:rsid w:val="00FA3F06"/>
    <w:rsid w:val="00FA4A26"/>
    <w:rsid w:val="00FA7084"/>
    <w:rsid w:val="00FA72BF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BD7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60F432"/>
  <w15:docId w15:val="{C90FA826-1215-488A-9013-962CD9ED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7A3D7A"/>
    <w:pPr>
      <w:spacing w:before="60" w:after="60" w:line="276" w:lineRule="auto"/>
    </w:pPr>
    <w:rPr>
      <w:noProof/>
      <w:sz w:val="22"/>
      <w:szCs w:val="22"/>
      <w:lang w:val="tr-TR"/>
    </w:rPr>
  </w:style>
  <w:style w:type="paragraph" w:styleId="Balk1">
    <w:name w:val="heading 1"/>
    <w:basedOn w:val="Normal"/>
    <w:next w:val="BodyTextL25"/>
    <w:link w:val="Balk1Char"/>
    <w:autoRedefine/>
    <w:unhideWhenUsed/>
    <w:qFormat/>
    <w:rsid w:val="001E7695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sz w:val="26"/>
      <w:szCs w:val="26"/>
    </w:rPr>
  </w:style>
  <w:style w:type="paragraph" w:styleId="Balk2">
    <w:name w:val="heading 2"/>
    <w:basedOn w:val="Normal"/>
    <w:next w:val="BodyTextL25"/>
    <w:link w:val="Balk2Char"/>
    <w:autoRedefine/>
    <w:unhideWhenUsed/>
    <w:qFormat/>
    <w:rsid w:val="00F90665"/>
    <w:pPr>
      <w:keepNext/>
      <w:numPr>
        <w:numId w:val="26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Balk3">
    <w:name w:val="heading 3"/>
    <w:basedOn w:val="Normal"/>
    <w:next w:val="Normal"/>
    <w:link w:val="Balk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Balk4">
    <w:name w:val="heading 4"/>
    <w:basedOn w:val="BodyTextL25"/>
    <w:next w:val="BodyTextL25"/>
    <w:link w:val="Balk4Char"/>
    <w:unhideWhenUsed/>
    <w:qFormat/>
    <w:rsid w:val="00523180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Balk5">
    <w:name w:val="heading 5"/>
    <w:basedOn w:val="Normal"/>
    <w:next w:val="Normal"/>
    <w:link w:val="Balk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Balk9">
    <w:name w:val="heading 9"/>
    <w:basedOn w:val="Normal"/>
    <w:next w:val="Normal"/>
    <w:link w:val="Balk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sid w:val="001E7695"/>
    <w:rPr>
      <w:b/>
      <w:bCs/>
      <w:noProof/>
      <w:sz w:val="26"/>
      <w:szCs w:val="26"/>
      <w:lang w:val="tr-TR"/>
    </w:rPr>
  </w:style>
  <w:style w:type="character" w:customStyle="1" w:styleId="Balk2Char">
    <w:name w:val="Başlık 2 Char"/>
    <w:link w:val="Balk2"/>
    <w:rsid w:val="00F90665"/>
    <w:rPr>
      <w:rFonts w:eastAsia="Times New Roman"/>
      <w:b/>
      <w:bCs/>
      <w:noProof/>
      <w:sz w:val="26"/>
      <w:szCs w:val="26"/>
      <w:lang w:val="tr-TR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9A6FE8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stBilgi">
    <w:name w:val="header"/>
    <w:basedOn w:val="Normal"/>
    <w:link w:val="stBilgi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basedOn w:val="VarsaylanParagrafYazTipi"/>
    <w:link w:val="stBilgi"/>
    <w:rsid w:val="008402F2"/>
    <w:rPr>
      <w:sz w:val="22"/>
      <w:szCs w:val="22"/>
    </w:rPr>
  </w:style>
  <w:style w:type="paragraph" w:styleId="AltBilgi">
    <w:name w:val="footer"/>
    <w:basedOn w:val="Normal"/>
    <w:link w:val="AltBilgi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ltBilgiChar">
    <w:name w:val="Alt Bilgi Char"/>
    <w:link w:val="AltBilgi"/>
    <w:uiPriority w:val="99"/>
    <w:rsid w:val="00E859E3"/>
    <w:rPr>
      <w:sz w:val="16"/>
      <w:szCs w:val="2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oKlavuzu">
    <w:name w:val="Table Grid"/>
    <w:basedOn w:val="NormalTablo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GvdeMetni"/>
    <w:next w:val="BodyTextL25"/>
    <w:qFormat/>
    <w:rsid w:val="00523180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BelgeBalantlar">
    <w:name w:val="Document Map"/>
    <w:basedOn w:val="Normal"/>
    <w:link w:val="BelgeBalantlar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elgeBalantlarChar">
    <w:name w:val="Belge Bağlantıları Char"/>
    <w:link w:val="BelgeBalantlar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NormalTablo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NormalTablo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ListeYok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ListeYok"/>
    <w:uiPriority w:val="99"/>
    <w:rsid w:val="00A76665"/>
    <w:pPr>
      <w:numPr>
        <w:numId w:val="9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ncedenBiimlendirilmiChar">
    <w:name w:val="HTML Önceden Biçimlendirilmiş Char"/>
    <w:link w:val="HTMLncedenBiimlendirilmi"/>
    <w:uiPriority w:val="99"/>
    <w:semiHidden/>
    <w:rsid w:val="00C6495E"/>
    <w:rPr>
      <w:rFonts w:ascii="Courier New" w:eastAsia="Times New Roman" w:hAnsi="Courier New" w:cs="Courier New"/>
    </w:rPr>
  </w:style>
  <w:style w:type="character" w:styleId="AklamaBavurusu">
    <w:name w:val="annotation reference"/>
    <w:semiHidden/>
    <w:unhideWhenUsed/>
    <w:rsid w:val="000B2344"/>
    <w:rPr>
      <w:sz w:val="16"/>
      <w:szCs w:val="16"/>
    </w:rPr>
  </w:style>
  <w:style w:type="paragraph" w:styleId="AklamaMetni">
    <w:name w:val="annotation text"/>
    <w:basedOn w:val="Normal"/>
    <w:link w:val="AklamaMetniChar"/>
    <w:semiHidden/>
    <w:unhideWhenUsed/>
    <w:rsid w:val="000B2344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semiHidden/>
    <w:rsid w:val="000B2344"/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0B2344"/>
    <w:rPr>
      <w:b/>
      <w:bCs/>
    </w:rPr>
  </w:style>
  <w:style w:type="character" w:customStyle="1" w:styleId="AklamaKonusuChar">
    <w:name w:val="Açıklama Konusu Char"/>
    <w:link w:val="AklamaKonusu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ListeYok"/>
    <w:uiPriority w:val="99"/>
    <w:rsid w:val="00596998"/>
    <w:pPr>
      <w:numPr>
        <w:numId w:val="3"/>
      </w:numPr>
    </w:pPr>
  </w:style>
  <w:style w:type="character" w:customStyle="1" w:styleId="Balk4Char">
    <w:name w:val="Başlık 4 Char"/>
    <w:basedOn w:val="VarsaylanParagrafYazTipi"/>
    <w:link w:val="Balk4"/>
    <w:rsid w:val="00523180"/>
    <w:rPr>
      <w:rFonts w:eastAsia="Times New Roman"/>
      <w:bCs/>
      <w:color w:val="FFFFFF" w:themeColor="background1"/>
      <w:sz w:val="6"/>
      <w:szCs w:val="28"/>
    </w:rPr>
  </w:style>
  <w:style w:type="character" w:customStyle="1" w:styleId="Balk5Char">
    <w:name w:val="Başlık 5 Char"/>
    <w:basedOn w:val="VarsaylanParagrafYazTipi"/>
    <w:link w:val="Balk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Balk6Char">
    <w:name w:val="Başlık 6 Char"/>
    <w:basedOn w:val="VarsaylanParagrafYazTipi"/>
    <w:link w:val="Balk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Balk7Char">
    <w:name w:val="Başlık 7 Char"/>
    <w:basedOn w:val="VarsaylanParagrafYazTipi"/>
    <w:link w:val="Balk7"/>
    <w:semiHidden/>
    <w:rsid w:val="00BF76BE"/>
    <w:rPr>
      <w:rFonts w:eastAsia="Times New Roman"/>
      <w:szCs w:val="24"/>
    </w:rPr>
  </w:style>
  <w:style w:type="character" w:customStyle="1" w:styleId="Balk8Char">
    <w:name w:val="Başlık 8 Char"/>
    <w:basedOn w:val="VarsaylanParagrafYazTipi"/>
    <w:link w:val="Balk8"/>
    <w:semiHidden/>
    <w:rsid w:val="00BF76BE"/>
    <w:rPr>
      <w:rFonts w:eastAsia="Times New Roman"/>
      <w:i/>
      <w:iCs/>
      <w:szCs w:val="24"/>
    </w:rPr>
  </w:style>
  <w:style w:type="character" w:customStyle="1" w:styleId="Balk9Char">
    <w:name w:val="Başlık 9 Char"/>
    <w:basedOn w:val="VarsaylanParagrafYazTipi"/>
    <w:link w:val="Balk9"/>
    <w:semiHidden/>
    <w:rsid w:val="00BF76BE"/>
    <w:rPr>
      <w:rFonts w:eastAsia="Times New Roman" w:cs="Arial"/>
      <w:sz w:val="22"/>
      <w:szCs w:val="22"/>
    </w:rPr>
  </w:style>
  <w:style w:type="character" w:customStyle="1" w:styleId="Balk3Char">
    <w:name w:val="Başlık 3 Char"/>
    <w:link w:val="Balk3"/>
    <w:rsid w:val="00D531D0"/>
    <w:rPr>
      <w:rFonts w:eastAsia="Times New Roman"/>
      <w:b/>
      <w:bCs/>
      <w:sz w:val="22"/>
      <w:szCs w:val="26"/>
    </w:rPr>
  </w:style>
  <w:style w:type="paragraph" w:styleId="SonNotMetni">
    <w:name w:val="endnote text"/>
    <w:basedOn w:val="Normal"/>
    <w:link w:val="SonNotMetni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semiHidden/>
    <w:rsid w:val="00231DCA"/>
    <w:rPr>
      <w:rFonts w:eastAsia="Times New Roman"/>
    </w:rPr>
  </w:style>
  <w:style w:type="paragraph" w:styleId="DipnotMetni">
    <w:name w:val="footnote text"/>
    <w:basedOn w:val="Normal"/>
    <w:link w:val="DipnotMetni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semiHidden/>
    <w:rsid w:val="00231DCA"/>
    <w:rPr>
      <w:rFonts w:eastAsia="Times New Roman"/>
    </w:rPr>
  </w:style>
  <w:style w:type="paragraph" w:styleId="Dizin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Dizin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Dizin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Dizin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Dizin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Dizin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Dizin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Dizin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Dizin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DizinBal">
    <w:name w:val="index heading"/>
    <w:basedOn w:val="Normal"/>
    <w:next w:val="Dizin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kroMetni">
    <w:name w:val="macro"/>
    <w:link w:val="MakroMetni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kroMetniChar">
    <w:name w:val="Makro Metni Char"/>
    <w:basedOn w:val="VarsaylanParagrafYazTipi"/>
    <w:link w:val="MakroMetni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Kaynak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ekillerTablosu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KaynakaBal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1">
    <w:name w:val="toc 1"/>
    <w:basedOn w:val="Normal"/>
    <w:next w:val="Normal"/>
    <w:autoRedefine/>
    <w:uiPriority w:val="39"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2">
    <w:name w:val="toc 2"/>
    <w:basedOn w:val="Normal"/>
    <w:next w:val="Normal"/>
    <w:autoRedefine/>
    <w:uiPriority w:val="39"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3">
    <w:name w:val="toc 3"/>
    <w:basedOn w:val="Normal"/>
    <w:next w:val="Normal"/>
    <w:autoRedefine/>
    <w:uiPriority w:val="39"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GvdeMetni">
    <w:name w:val="Body Text"/>
    <w:basedOn w:val="Normal"/>
    <w:link w:val="GvdeMetni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GvdeMetniChar">
    <w:name w:val="Gövde Metni Char"/>
    <w:link w:val="GvdeMetni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GvdeMetni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VarsaylanParagrafYazTipi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GvdeMetniChar"/>
    <w:link w:val="BodyTextBold"/>
    <w:rsid w:val="00C73E03"/>
    <w:rPr>
      <w:rFonts w:eastAsia="Times New Roman" w:cs="Arial"/>
      <w:b/>
      <w:szCs w:val="24"/>
    </w:rPr>
  </w:style>
  <w:style w:type="paragraph" w:styleId="KonuBal">
    <w:name w:val="Title"/>
    <w:basedOn w:val="Normal"/>
    <w:next w:val="BodyTextL25"/>
    <w:link w:val="KonuBal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KonuBalChar">
    <w:name w:val="Konu Başlığı Char"/>
    <w:basedOn w:val="VarsaylanParagrafYazTipi"/>
    <w:link w:val="KonuBal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NormalTablo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YerTutucuMetni">
    <w:name w:val="Placeholder Text"/>
    <w:basedOn w:val="VarsaylanParagrafYazTipi"/>
    <w:uiPriority w:val="99"/>
    <w:semiHidden/>
    <w:rsid w:val="00FA154B"/>
    <w:rPr>
      <w:color w:val="808080"/>
    </w:rPr>
  </w:style>
  <w:style w:type="paragraph" w:customStyle="1" w:styleId="PartHead">
    <w:name w:val="Part Head"/>
    <w:basedOn w:val="Balk2"/>
    <w:qFormat/>
    <w:rsid w:val="00B87564"/>
    <w:pPr>
      <w:widowControl w:val="0"/>
      <w:numPr>
        <w:numId w:val="14"/>
      </w:numPr>
      <w:spacing w:after="0"/>
      <w:outlineLvl w:val="0"/>
    </w:pPr>
    <w:rPr>
      <w:b w:val="0"/>
      <w:color w:val="00000A"/>
      <w:sz w:val="28"/>
      <w:lang w:eastAsia="zh-CN"/>
    </w:rPr>
  </w:style>
  <w:style w:type="paragraph" w:customStyle="1" w:styleId="StepHead">
    <w:name w:val="Step Head"/>
    <w:basedOn w:val="Balk3"/>
    <w:qFormat/>
    <w:rsid w:val="00B87564"/>
    <w:rPr>
      <w:b w:val="0"/>
      <w:color w:val="00000A"/>
      <w:sz w:val="24"/>
      <w:lang w:eastAsia="zh-CN"/>
    </w:rPr>
  </w:style>
  <w:style w:type="paragraph" w:customStyle="1" w:styleId="AnswerLineL75">
    <w:name w:val="Answer Line L75"/>
    <w:basedOn w:val="AnswerLineL50"/>
    <w:qFormat/>
    <w:rsid w:val="007A3D7A"/>
    <w:pPr>
      <w:ind w:left="1080"/>
    </w:pPr>
  </w:style>
  <w:style w:type="paragraph" w:customStyle="1" w:styleId="BodyTextL75">
    <w:name w:val="Body Text L75"/>
    <w:basedOn w:val="BodyTextL50"/>
    <w:qFormat/>
    <w:rsid w:val="007A3D7A"/>
    <w:pPr>
      <w:ind w:left="1080"/>
    </w:pPr>
  </w:style>
  <w:style w:type="paragraph" w:styleId="TBal">
    <w:name w:val="TOC Heading"/>
    <w:basedOn w:val="Balk1"/>
    <w:next w:val="Normal"/>
    <w:uiPriority w:val="39"/>
    <w:unhideWhenUsed/>
    <w:qFormat/>
    <w:rsid w:val="001747DB"/>
    <w:pPr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sz w:val="32"/>
      <w:szCs w:val="32"/>
      <w:lang w:eastAsia="tr-TR"/>
    </w:rPr>
  </w:style>
  <w:style w:type="character" w:styleId="Kpr">
    <w:name w:val="Hyperlink"/>
    <w:basedOn w:val="VarsaylanParagrafYazTipi"/>
    <w:uiPriority w:val="99"/>
    <w:unhideWhenUsed/>
    <w:rsid w:val="001747DB"/>
    <w:rPr>
      <w:color w:val="0000FF" w:themeColor="hyperlink"/>
      <w:u w:val="single"/>
    </w:rPr>
  </w:style>
  <w:style w:type="paragraph" w:styleId="ListeParagraf">
    <w:name w:val="List Paragraph"/>
    <w:basedOn w:val="Normal"/>
    <w:uiPriority w:val="34"/>
    <w:qFormat/>
    <w:rsid w:val="00F90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6D1FA01F1284D82B2357B9B4E079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A8001-DF26-41EF-AECE-74236D24E223}"/>
      </w:docPartPr>
      <w:docPartBody>
        <w:p w:rsidR="008D5914" w:rsidRDefault="0094012E">
          <w:pPr>
            <w:pStyle w:val="A6D1FA01F1284D82B2357B9B4E079079"/>
          </w:pPr>
          <w:r w:rsidRPr="00E97C7A">
            <w:rPr>
              <w:rStyle w:val="YerTutucuMetni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12E"/>
    <w:rsid w:val="0013413C"/>
    <w:rsid w:val="00261BD0"/>
    <w:rsid w:val="00313B63"/>
    <w:rsid w:val="00417EC3"/>
    <w:rsid w:val="00471314"/>
    <w:rsid w:val="005545A4"/>
    <w:rsid w:val="007130E0"/>
    <w:rsid w:val="008A5906"/>
    <w:rsid w:val="008C1D5E"/>
    <w:rsid w:val="008D5914"/>
    <w:rsid w:val="0094012E"/>
    <w:rsid w:val="00A47EAE"/>
    <w:rsid w:val="00AA475A"/>
    <w:rsid w:val="00AD1DEF"/>
    <w:rsid w:val="00CE3955"/>
    <w:rsid w:val="00E95590"/>
    <w:rsid w:val="00EB47D7"/>
    <w:rsid w:val="00F2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Pr>
      <w:color w:val="808080"/>
    </w:rPr>
  </w:style>
  <w:style w:type="paragraph" w:customStyle="1" w:styleId="A6D1FA01F1284D82B2357B9B4E079079">
    <w:name w:val="A6D1FA01F1284D82B2357B9B4E0790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87FF89220973F54AB583E0C1555B667C" ma:contentTypeVersion="1" ma:contentTypeDescription="Yeni belge oluşturun." ma:contentTypeScope="" ma:versionID="fc7d8a637b2ca87d32ed554e5f04dc9c">
  <xsd:schema xmlns:xsd="http://www.w3.org/2001/XMLSchema" xmlns:xs="http://www.w3.org/2001/XMLSchema" xmlns:p="http://schemas.microsoft.com/office/2006/metadata/properties" xmlns:ns2="80214d21-3998-4522-af28-6479af6de886" targetNamespace="http://schemas.microsoft.com/office/2006/metadata/properties" ma:root="true" ma:fieldsID="d7596d18d2db3450b2afef4f9ebaae6a" ns2:_="">
    <xsd:import namespace="80214d21-3998-4522-af28-6479af6de88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214d21-3998-4522-af28-6479af6de88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0214d21-3998-4522-af28-6479af6de88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1726FF-CAA9-4084-88B5-42EC8E85F6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FCC787-A602-49B0-B755-8FB74D1F81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214d21-3998-4522-af28-6479af6de8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967E35-D0CD-4019-A474-B2A1DA95FED1}">
  <ds:schemaRefs>
    <ds:schemaRef ds:uri="http://schemas.microsoft.com/office/2006/metadata/properties"/>
    <ds:schemaRef ds:uri="http://schemas.microsoft.com/office/infopath/2007/PartnerControls"/>
    <ds:schemaRef ds:uri="80214d21-3998-4522-af28-6479af6de886"/>
  </ds:schemaRefs>
</ds:datastoreItem>
</file>

<file path=customXml/itemProps4.xml><?xml version="1.0" encoding="utf-8"?>
<ds:datastoreItem xmlns:ds="http://schemas.openxmlformats.org/officeDocument/2006/customXml" ds:itemID="{8328E468-5B0D-4184-90A5-6FCFFA62DB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289</TotalTime>
  <Pages>5</Pages>
  <Words>1107</Words>
  <Characters>6316</Characters>
  <Application>Microsoft Office Word</Application>
  <DocSecurity>0</DocSecurity>
  <Lines>52</Lines>
  <Paragraphs>14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 – Bir LAN’a Yönlendirici Bağlama</vt:lpstr>
      <vt:lpstr>Packet Tracer - Connect a Router to a LAN</vt:lpstr>
    </vt:vector>
  </TitlesOfParts>
  <Company>Cisco Systems, Inc.</Company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– Bir LAN’a Yönlendirici Bağlama</dc:title>
  <dc:creator>SP</dc:creator>
  <dc:description>2013</dc:description>
  <cp:lastModifiedBy>BUĞRA YALÇIN</cp:lastModifiedBy>
  <cp:revision>108</cp:revision>
  <cp:lastPrinted>2025-12-04T20:48:00Z</cp:lastPrinted>
  <dcterms:created xsi:type="dcterms:W3CDTF">2019-09-23T19:59:00Z</dcterms:created>
  <dcterms:modified xsi:type="dcterms:W3CDTF">2025-12-17T16:58:00Z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0x01010087FF89220973F54AB583E0C1555B667C</vt:lpwstr>
  </property>
</Properties>
</file>